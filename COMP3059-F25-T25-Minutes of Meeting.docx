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19"/>
        <w:gridCol w:w="3508"/>
        <w:gridCol w:w="1559"/>
        <w:gridCol w:w="1276"/>
        <w:gridCol w:w="983"/>
        <w:gridCol w:w="1127"/>
      </w:tblGrid>
      <w:tr w:rsidR="00835795" w14:paraId="031BDE85" w14:textId="77777777" w:rsidTr="00835795">
        <w:trPr>
          <w:trHeight w:val="336"/>
        </w:trPr>
        <w:tc>
          <w:tcPr>
            <w:tcW w:w="5495" w:type="dxa"/>
            <w:gridSpan w:val="3"/>
            <w:shd w:val="pct10" w:color="auto" w:fill="auto"/>
          </w:tcPr>
          <w:p w14:paraId="032B24C1" w14:textId="77777777" w:rsidR="00835795" w:rsidRDefault="00835795">
            <w:pPr>
              <w:pStyle w:val="Standard1"/>
            </w:pPr>
            <w:bookmarkStart w:id="0" w:name="MinuteAdditional"/>
            <w:bookmarkEnd w:id="0"/>
          </w:p>
        </w:tc>
        <w:tc>
          <w:tcPr>
            <w:tcW w:w="1559" w:type="dxa"/>
            <w:shd w:val="pct10" w:color="auto" w:fill="auto"/>
          </w:tcPr>
          <w:p w14:paraId="292DA5CE" w14:textId="77777777" w:rsidR="00835795" w:rsidRDefault="00835795">
            <w:pPr>
              <w:pStyle w:val="Standard1"/>
            </w:pPr>
          </w:p>
        </w:tc>
        <w:tc>
          <w:tcPr>
            <w:tcW w:w="1276" w:type="dxa"/>
            <w:shd w:val="pct10" w:color="auto" w:fill="auto"/>
          </w:tcPr>
          <w:p w14:paraId="573E9153" w14:textId="77777777" w:rsidR="00835795" w:rsidRDefault="00835795">
            <w:pPr>
              <w:pStyle w:val="Standard1"/>
            </w:pPr>
          </w:p>
        </w:tc>
        <w:tc>
          <w:tcPr>
            <w:tcW w:w="983" w:type="dxa"/>
            <w:shd w:val="pct10" w:color="auto" w:fill="auto"/>
          </w:tcPr>
          <w:p w14:paraId="165A048E" w14:textId="77777777" w:rsidR="00835795" w:rsidRDefault="00835795">
            <w:pPr>
              <w:pStyle w:val="Standard1"/>
            </w:pPr>
          </w:p>
        </w:tc>
        <w:tc>
          <w:tcPr>
            <w:tcW w:w="1127" w:type="dxa"/>
            <w:shd w:val="pct10" w:color="auto" w:fill="auto"/>
          </w:tcPr>
          <w:p w14:paraId="166D888A" w14:textId="77777777" w:rsidR="00835795" w:rsidRDefault="00835795">
            <w:pPr>
              <w:pStyle w:val="Standard1"/>
            </w:pPr>
          </w:p>
        </w:tc>
      </w:tr>
      <w:tr w:rsidR="00835795" w14:paraId="20F1ADD1" w14:textId="77777777" w:rsidTr="00835795">
        <w:trPr>
          <w:trHeight w:val="1447"/>
        </w:trPr>
        <w:tc>
          <w:tcPr>
            <w:tcW w:w="1987" w:type="dxa"/>
            <w:gridSpan w:val="2"/>
            <w:shd w:val="pct10" w:color="auto" w:fill="auto"/>
          </w:tcPr>
          <w:p w14:paraId="7D7E7E25" w14:textId="77777777" w:rsidR="006C31C9" w:rsidRDefault="00835795" w:rsidP="004070FC">
            <w:pPr>
              <w:pStyle w:val="Standard1"/>
              <w:rPr>
                <w:b/>
                <w:sz w:val="40"/>
              </w:rPr>
            </w:pPr>
            <w:bookmarkStart w:id="1" w:name="AgendaTitle" w:colFirst="0" w:colLast="0"/>
            <w:r>
              <w:rPr>
                <w:b/>
                <w:sz w:val="40"/>
              </w:rPr>
              <w:t xml:space="preserve">Team </w:t>
            </w:r>
          </w:p>
          <w:p w14:paraId="5F343343" w14:textId="4FF6EBC1" w:rsidR="00835795" w:rsidRDefault="006C31C9" w:rsidP="004070FC">
            <w:pPr>
              <w:pStyle w:val="Standard1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25</w:t>
            </w:r>
          </w:p>
        </w:tc>
        <w:tc>
          <w:tcPr>
            <w:tcW w:w="3508" w:type="dxa"/>
            <w:shd w:val="pct10" w:color="auto" w:fill="auto"/>
          </w:tcPr>
          <w:p w14:paraId="709F6BDA" w14:textId="77777777" w:rsidR="00835795" w:rsidRPr="00A245F2" w:rsidRDefault="00835795">
            <w:pPr>
              <w:pStyle w:val="Standard1"/>
              <w:spacing w:before="0" w:after="0"/>
              <w:rPr>
                <w:b/>
                <w:sz w:val="36"/>
                <w:szCs w:val="36"/>
              </w:rPr>
            </w:pPr>
            <w:bookmarkStart w:id="2" w:name="Logistics"/>
            <w:bookmarkEnd w:id="2"/>
            <w:r w:rsidRPr="00A245F2">
              <w:rPr>
                <w:b/>
                <w:sz w:val="36"/>
                <w:szCs w:val="36"/>
              </w:rPr>
              <w:t>Capstone Project I</w:t>
            </w:r>
          </w:p>
          <w:p w14:paraId="2EF98B39" w14:textId="77777777" w:rsidR="00835795" w:rsidRPr="00A245F2" w:rsidRDefault="00835795" w:rsidP="00A245F2">
            <w:pPr>
              <w:pStyle w:val="Standard1"/>
              <w:spacing w:before="0" w:after="0"/>
              <w:ind w:firstLine="720"/>
              <w:rPr>
                <w:b/>
                <w:sz w:val="36"/>
                <w:szCs w:val="36"/>
              </w:rPr>
            </w:pPr>
          </w:p>
          <w:p w14:paraId="7015D17F" w14:textId="1282C938" w:rsidR="00835795" w:rsidRDefault="00835795">
            <w:pPr>
              <w:pStyle w:val="Standard1"/>
              <w:spacing w:before="0" w:after="0"/>
              <w:rPr>
                <w:b/>
                <w:sz w:val="24"/>
              </w:rPr>
            </w:pPr>
            <w:r w:rsidRPr="00A245F2">
              <w:rPr>
                <w:b/>
                <w:sz w:val="36"/>
                <w:szCs w:val="36"/>
              </w:rPr>
              <w:t xml:space="preserve">Minutes of Meeting # </w:t>
            </w:r>
            <w:r w:rsidR="006C31C9">
              <w:rPr>
                <w:b/>
                <w:sz w:val="36"/>
                <w:szCs w:val="36"/>
              </w:rPr>
              <w:t>1</w:t>
            </w:r>
          </w:p>
          <w:p w14:paraId="1012E59B" w14:textId="61FEA087" w:rsidR="00835795" w:rsidRDefault="00835795" w:rsidP="004070FC">
            <w:pPr>
              <w:pStyle w:val="Standard1"/>
              <w:spacing w:before="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 w:rsidR="006C31C9">
              <w:rPr>
                <w:b/>
                <w:sz w:val="24"/>
              </w:rPr>
              <w:t xml:space="preserve"> September 12, </w:t>
            </w:r>
            <w:proofErr w:type="gramStart"/>
            <w:r w:rsidR="006C31C9">
              <w:rPr>
                <w:b/>
                <w:sz w:val="24"/>
              </w:rPr>
              <w:t>2025</w:t>
            </w:r>
            <w:proofErr w:type="gramEnd"/>
            <w:r>
              <w:rPr>
                <w:b/>
                <w:sz w:val="24"/>
              </w:rPr>
              <w:t xml:space="preserve">                                       Time:</w:t>
            </w:r>
            <w:r w:rsidR="006C31C9">
              <w:rPr>
                <w:b/>
                <w:sz w:val="24"/>
              </w:rPr>
              <w:t xml:space="preserve"> 12:00PM – 02:00PM</w:t>
            </w:r>
          </w:p>
          <w:p w14:paraId="3FFF3783" w14:textId="2DB8718B" w:rsidR="00835795" w:rsidRDefault="00835795" w:rsidP="004070FC">
            <w:pPr>
              <w:pStyle w:val="Standard1"/>
              <w:spacing w:before="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  <w:r w:rsidR="006C31C9">
              <w:rPr>
                <w:b/>
                <w:sz w:val="24"/>
              </w:rPr>
              <w:t xml:space="preserve"> Zoom</w:t>
            </w:r>
          </w:p>
        </w:tc>
        <w:tc>
          <w:tcPr>
            <w:tcW w:w="1559" w:type="dxa"/>
            <w:shd w:val="pct10" w:color="auto" w:fill="auto"/>
          </w:tcPr>
          <w:p w14:paraId="3D016C04" w14:textId="77777777" w:rsidR="00835795" w:rsidRDefault="00835795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1276" w:type="dxa"/>
            <w:shd w:val="pct10" w:color="auto" w:fill="auto"/>
          </w:tcPr>
          <w:p w14:paraId="7A999D9B" w14:textId="77777777" w:rsidR="00835795" w:rsidRDefault="00835795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983" w:type="dxa"/>
            <w:shd w:val="pct10" w:color="auto" w:fill="auto"/>
          </w:tcPr>
          <w:p w14:paraId="72404070" w14:textId="77777777" w:rsidR="00835795" w:rsidRDefault="00835795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1127" w:type="dxa"/>
            <w:shd w:val="pct10" w:color="auto" w:fill="auto"/>
          </w:tcPr>
          <w:p w14:paraId="25F4EFB7" w14:textId="77777777" w:rsidR="00835795" w:rsidRDefault="00835795">
            <w:pPr>
              <w:pStyle w:val="Standard1"/>
              <w:spacing w:before="0" w:after="0"/>
              <w:rPr>
                <w:b/>
                <w:sz w:val="24"/>
              </w:rPr>
            </w:pPr>
          </w:p>
          <w:p w14:paraId="409D1007" w14:textId="77777777" w:rsidR="00835795" w:rsidRDefault="00835795">
            <w:pPr>
              <w:pStyle w:val="Standard1"/>
              <w:spacing w:before="0" w:after="0"/>
              <w:rPr>
                <w:b/>
                <w:sz w:val="24"/>
              </w:rPr>
            </w:pPr>
          </w:p>
          <w:p w14:paraId="647CC07F" w14:textId="77777777" w:rsidR="00835795" w:rsidRDefault="00835795" w:rsidP="00A245F2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</w:tr>
      <w:bookmarkEnd w:id="1"/>
      <w:tr w:rsidR="00835795" w14:paraId="1003E245" w14:textId="77777777" w:rsidTr="00835795">
        <w:trPr>
          <w:trHeight w:val="137"/>
        </w:trPr>
        <w:tc>
          <w:tcPr>
            <w:tcW w:w="5495" w:type="dxa"/>
            <w:gridSpan w:val="3"/>
            <w:tcBorders>
              <w:bottom w:val="double" w:sz="6" w:space="0" w:color="auto"/>
            </w:tcBorders>
            <w:shd w:val="pct10" w:color="auto" w:fill="auto"/>
          </w:tcPr>
          <w:p w14:paraId="72A5F10E" w14:textId="77777777" w:rsidR="00835795" w:rsidRDefault="00835795">
            <w:pPr>
              <w:pStyle w:val="Standard1"/>
            </w:pPr>
          </w:p>
        </w:tc>
        <w:tc>
          <w:tcPr>
            <w:tcW w:w="1559" w:type="dxa"/>
            <w:tcBorders>
              <w:bottom w:val="double" w:sz="6" w:space="0" w:color="auto"/>
            </w:tcBorders>
            <w:shd w:val="pct10" w:color="auto" w:fill="auto"/>
          </w:tcPr>
          <w:p w14:paraId="631DA6E3" w14:textId="77777777" w:rsidR="00835795" w:rsidRDefault="00835795">
            <w:pPr>
              <w:pStyle w:val="Standard1"/>
            </w:pPr>
          </w:p>
        </w:tc>
        <w:tc>
          <w:tcPr>
            <w:tcW w:w="1276" w:type="dxa"/>
            <w:tcBorders>
              <w:bottom w:val="double" w:sz="6" w:space="0" w:color="auto"/>
            </w:tcBorders>
            <w:shd w:val="pct10" w:color="auto" w:fill="auto"/>
          </w:tcPr>
          <w:p w14:paraId="03983599" w14:textId="77777777" w:rsidR="00835795" w:rsidRDefault="00835795">
            <w:pPr>
              <w:pStyle w:val="Standard1"/>
            </w:pPr>
          </w:p>
        </w:tc>
        <w:tc>
          <w:tcPr>
            <w:tcW w:w="983" w:type="dxa"/>
            <w:tcBorders>
              <w:bottom w:val="double" w:sz="6" w:space="0" w:color="auto"/>
            </w:tcBorders>
            <w:shd w:val="pct10" w:color="auto" w:fill="auto"/>
          </w:tcPr>
          <w:p w14:paraId="014CEDFA" w14:textId="77777777" w:rsidR="00835795" w:rsidRDefault="00835795">
            <w:pPr>
              <w:pStyle w:val="Standard1"/>
            </w:pPr>
          </w:p>
        </w:tc>
        <w:tc>
          <w:tcPr>
            <w:tcW w:w="1127" w:type="dxa"/>
            <w:tcBorders>
              <w:bottom w:val="double" w:sz="6" w:space="0" w:color="auto"/>
            </w:tcBorders>
            <w:shd w:val="pct10" w:color="auto" w:fill="auto"/>
          </w:tcPr>
          <w:p w14:paraId="7F52368E" w14:textId="77777777" w:rsidR="00835795" w:rsidRDefault="00835795">
            <w:pPr>
              <w:pStyle w:val="Standard1"/>
            </w:pPr>
          </w:p>
        </w:tc>
      </w:tr>
      <w:tr w:rsidR="00835795" w14:paraId="09E5434D" w14:textId="77777777" w:rsidTr="00835795">
        <w:trPr>
          <w:trHeight w:val="465"/>
        </w:trPr>
        <w:tc>
          <w:tcPr>
            <w:tcW w:w="5495" w:type="dxa"/>
            <w:gridSpan w:val="3"/>
          </w:tcPr>
          <w:p w14:paraId="000C39AD" w14:textId="77777777" w:rsidR="00835795" w:rsidRDefault="00835795">
            <w:pPr>
              <w:pStyle w:val="Standard1"/>
            </w:pPr>
          </w:p>
        </w:tc>
        <w:tc>
          <w:tcPr>
            <w:tcW w:w="1559" w:type="dxa"/>
          </w:tcPr>
          <w:p w14:paraId="700D55B2" w14:textId="77777777" w:rsidR="00835795" w:rsidRDefault="00835795">
            <w:pPr>
              <w:pStyle w:val="Standard1"/>
            </w:pPr>
          </w:p>
        </w:tc>
        <w:tc>
          <w:tcPr>
            <w:tcW w:w="1276" w:type="dxa"/>
          </w:tcPr>
          <w:p w14:paraId="4A9D822E" w14:textId="77777777" w:rsidR="00835795" w:rsidRDefault="00835795">
            <w:pPr>
              <w:pStyle w:val="Standard1"/>
            </w:pPr>
          </w:p>
        </w:tc>
        <w:tc>
          <w:tcPr>
            <w:tcW w:w="983" w:type="dxa"/>
          </w:tcPr>
          <w:p w14:paraId="1797F136" w14:textId="77777777" w:rsidR="00835795" w:rsidRDefault="00835795">
            <w:pPr>
              <w:pStyle w:val="Standard1"/>
            </w:pPr>
          </w:p>
        </w:tc>
        <w:tc>
          <w:tcPr>
            <w:tcW w:w="1127" w:type="dxa"/>
          </w:tcPr>
          <w:p w14:paraId="3B0D5792" w14:textId="77777777" w:rsidR="00835795" w:rsidRDefault="00835795">
            <w:pPr>
              <w:pStyle w:val="Standard1"/>
            </w:pPr>
          </w:p>
        </w:tc>
      </w:tr>
      <w:tr w:rsidR="00835795" w14:paraId="2393C5A4" w14:textId="77777777" w:rsidTr="00835795">
        <w:trPr>
          <w:trHeight w:val="981"/>
        </w:trPr>
        <w:tc>
          <w:tcPr>
            <w:tcW w:w="1987" w:type="dxa"/>
            <w:gridSpan w:val="2"/>
          </w:tcPr>
          <w:p w14:paraId="3B538A7C" w14:textId="77777777" w:rsidR="00835795" w:rsidRDefault="00835795">
            <w:bookmarkStart w:id="3" w:name="Attendees" w:colFirst="0" w:colLast="2"/>
            <w:r>
              <w:t>Attendees:</w:t>
            </w:r>
          </w:p>
        </w:tc>
        <w:tc>
          <w:tcPr>
            <w:tcW w:w="3508" w:type="dxa"/>
          </w:tcPr>
          <w:p w14:paraId="47EF79DF" w14:textId="77777777" w:rsidR="006C31C9" w:rsidRDefault="00835795">
            <w:pPr>
              <w:pStyle w:val="Standard1"/>
            </w:pPr>
            <w:r>
              <w:t xml:space="preserve">Team member 1: </w:t>
            </w:r>
            <w:r w:rsidR="006C31C9" w:rsidRPr="006C31C9">
              <w:t>Bayat, Mehrad</w:t>
            </w:r>
            <w:r w:rsidR="006C31C9">
              <w:t xml:space="preserve"> </w:t>
            </w:r>
          </w:p>
          <w:p w14:paraId="0EF482A7" w14:textId="75546FB6" w:rsidR="00835795" w:rsidRDefault="00835795">
            <w:pPr>
              <w:pStyle w:val="Standard1"/>
            </w:pPr>
            <w:r>
              <w:t xml:space="preserve">Team member </w:t>
            </w:r>
            <w:r w:rsidR="006C31C9">
              <w:t>2</w:t>
            </w:r>
            <w:r>
              <w:t>:</w:t>
            </w:r>
            <w:r w:rsidR="006C31C9">
              <w:t xml:space="preserve"> </w:t>
            </w:r>
            <w:proofErr w:type="spellStart"/>
            <w:r w:rsidR="006C31C9" w:rsidRPr="006C31C9">
              <w:t>Molahosseini</w:t>
            </w:r>
            <w:proofErr w:type="spellEnd"/>
            <w:r w:rsidR="006C31C9" w:rsidRPr="006C31C9">
              <w:t>, Parsa</w:t>
            </w:r>
            <w:r>
              <w:t xml:space="preserve"> </w:t>
            </w:r>
          </w:p>
          <w:p w14:paraId="041498F1" w14:textId="65F4D060" w:rsidR="006C31C9" w:rsidRDefault="00835795" w:rsidP="00275E67">
            <w:pPr>
              <w:pStyle w:val="Standard1"/>
            </w:pPr>
            <w:r>
              <w:t xml:space="preserve">Team member </w:t>
            </w:r>
            <w:r w:rsidR="006C31C9">
              <w:t>3</w:t>
            </w:r>
            <w:r>
              <w:t>:</w:t>
            </w:r>
            <w:r w:rsidR="006C31C9">
              <w:t xml:space="preserve"> </w:t>
            </w:r>
            <w:r w:rsidR="006C31C9" w:rsidRPr="006C31C9">
              <w:t>Buhain, Kevin George</w:t>
            </w:r>
          </w:p>
          <w:p w14:paraId="5544FEB5" w14:textId="5DECEEC1" w:rsidR="006C31C9" w:rsidRDefault="00835795" w:rsidP="006C31C9">
            <w:pPr>
              <w:pStyle w:val="Standard1"/>
            </w:pPr>
            <w:r>
              <w:t xml:space="preserve">Team </w:t>
            </w:r>
            <w:proofErr w:type="gramStart"/>
            <w:r>
              <w:t>member</w:t>
            </w:r>
            <w:proofErr w:type="gramEnd"/>
            <w:r>
              <w:t xml:space="preserve"> 4:</w:t>
            </w:r>
            <w:r w:rsidR="006C31C9" w:rsidRPr="006C31C9">
              <w:rPr>
                <w:rFonts w:ascii="Lato" w:hAnsi="Lato"/>
                <w:color w:val="202122"/>
                <w:spacing w:val="3"/>
                <w:shd w:val="clear" w:color="auto" w:fill="FFFFFF"/>
              </w:rPr>
              <w:t xml:space="preserve"> </w:t>
            </w:r>
            <w:r w:rsidR="006C31C9" w:rsidRPr="006C31C9">
              <w:t>Somera, Jerry-Lee</w:t>
            </w:r>
          </w:p>
          <w:p w14:paraId="52EC4EE1" w14:textId="03B137FD" w:rsidR="00835795" w:rsidRDefault="00835795" w:rsidP="00275E67">
            <w:pPr>
              <w:pStyle w:val="Standard1"/>
            </w:pPr>
          </w:p>
        </w:tc>
        <w:tc>
          <w:tcPr>
            <w:tcW w:w="1559" w:type="dxa"/>
          </w:tcPr>
          <w:p w14:paraId="4E9AE182" w14:textId="77777777" w:rsidR="00835795" w:rsidRDefault="00835795">
            <w:pPr>
              <w:pStyle w:val="Standard1"/>
            </w:pPr>
          </w:p>
        </w:tc>
        <w:tc>
          <w:tcPr>
            <w:tcW w:w="1276" w:type="dxa"/>
          </w:tcPr>
          <w:p w14:paraId="26CA14EA" w14:textId="77777777" w:rsidR="00835795" w:rsidRDefault="00835795">
            <w:pPr>
              <w:pStyle w:val="Standard1"/>
            </w:pPr>
          </w:p>
        </w:tc>
        <w:tc>
          <w:tcPr>
            <w:tcW w:w="983" w:type="dxa"/>
          </w:tcPr>
          <w:p w14:paraId="319122EF" w14:textId="77777777" w:rsidR="00835795" w:rsidRDefault="00835795">
            <w:pPr>
              <w:pStyle w:val="Standard1"/>
            </w:pPr>
          </w:p>
        </w:tc>
        <w:tc>
          <w:tcPr>
            <w:tcW w:w="1127" w:type="dxa"/>
          </w:tcPr>
          <w:p w14:paraId="27F60112" w14:textId="77777777" w:rsidR="00835795" w:rsidRDefault="00835795">
            <w:pPr>
              <w:pStyle w:val="Standard1"/>
            </w:pPr>
          </w:p>
        </w:tc>
      </w:tr>
      <w:bookmarkEnd w:id="3"/>
      <w:tr w:rsidR="00835795" w14:paraId="089E990C" w14:textId="77777777" w:rsidTr="00835795">
        <w:trPr>
          <w:trHeight w:val="68"/>
        </w:trPr>
        <w:tc>
          <w:tcPr>
            <w:tcW w:w="5495" w:type="dxa"/>
            <w:gridSpan w:val="3"/>
          </w:tcPr>
          <w:p w14:paraId="7711DD98" w14:textId="77777777" w:rsidR="00835795" w:rsidRDefault="00835795">
            <w:pPr>
              <w:pStyle w:val="Standard1"/>
            </w:pPr>
          </w:p>
        </w:tc>
        <w:tc>
          <w:tcPr>
            <w:tcW w:w="1559" w:type="dxa"/>
          </w:tcPr>
          <w:p w14:paraId="036F1931" w14:textId="77777777" w:rsidR="00835795" w:rsidRDefault="00835795">
            <w:pPr>
              <w:pStyle w:val="Standard1"/>
            </w:pPr>
          </w:p>
        </w:tc>
        <w:tc>
          <w:tcPr>
            <w:tcW w:w="1276" w:type="dxa"/>
          </w:tcPr>
          <w:p w14:paraId="582621C6" w14:textId="77777777" w:rsidR="00835795" w:rsidRDefault="00835795">
            <w:pPr>
              <w:pStyle w:val="Standard1"/>
            </w:pPr>
          </w:p>
        </w:tc>
        <w:tc>
          <w:tcPr>
            <w:tcW w:w="983" w:type="dxa"/>
          </w:tcPr>
          <w:p w14:paraId="49EA92E1" w14:textId="77777777" w:rsidR="00835795" w:rsidRDefault="00835795">
            <w:pPr>
              <w:pStyle w:val="Standard1"/>
            </w:pPr>
          </w:p>
        </w:tc>
        <w:tc>
          <w:tcPr>
            <w:tcW w:w="1127" w:type="dxa"/>
          </w:tcPr>
          <w:p w14:paraId="4711956F" w14:textId="77777777" w:rsidR="00835795" w:rsidRDefault="00835795">
            <w:pPr>
              <w:pStyle w:val="Standard1"/>
            </w:pPr>
          </w:p>
        </w:tc>
      </w:tr>
      <w:tr w:rsidR="00835795" w14:paraId="105F38DB" w14:textId="77777777" w:rsidTr="00835795">
        <w:trPr>
          <w:trHeight w:val="711"/>
        </w:trPr>
        <w:tc>
          <w:tcPr>
            <w:tcW w:w="5495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47620D0B" w14:textId="77777777" w:rsidR="00835795" w:rsidRDefault="00835795">
            <w:pPr>
              <w:pStyle w:val="Standard1"/>
              <w:rPr>
                <w:b/>
                <w:sz w:val="36"/>
              </w:rPr>
            </w:pPr>
            <w:bookmarkStart w:id="4" w:name="Topics"/>
            <w:bookmarkEnd w:id="4"/>
            <w:r>
              <w:rPr>
                <w:b/>
                <w:sz w:val="36"/>
              </w:rPr>
              <w:t xml:space="preserve">Agenda    </w:t>
            </w:r>
          </w:p>
        </w:tc>
        <w:tc>
          <w:tcPr>
            <w:tcW w:w="1559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179B34DE" w14:textId="77777777" w:rsidR="00835795" w:rsidRDefault="00835795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3847E245" w14:textId="77777777" w:rsidR="00835795" w:rsidRDefault="00835795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983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38C03EB1" w14:textId="77777777" w:rsidR="00835795" w:rsidRDefault="00835795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1127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4231ED09" w14:textId="77777777" w:rsidR="00835795" w:rsidRDefault="00835795">
            <w:pPr>
              <w:pStyle w:val="Standard1"/>
              <w:rPr>
                <w:b/>
                <w:sz w:val="36"/>
              </w:rPr>
            </w:pPr>
          </w:p>
        </w:tc>
      </w:tr>
      <w:tr w:rsidR="00835795" w14:paraId="06AA9012" w14:textId="77777777" w:rsidTr="00835795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14E115" w14:textId="77777777" w:rsidR="00835795" w:rsidRDefault="00835795" w:rsidP="00F44F3A">
            <w:pPr>
              <w:pStyle w:val="Standard1"/>
              <w:spacing w:before="120" w:after="120"/>
            </w:pPr>
            <w:r w:rsidRPr="00285969">
              <w:rPr>
                <w:b/>
              </w:rPr>
              <w:t>Item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0BACF6" w14:textId="77777777" w:rsidR="00835795" w:rsidRDefault="00835795" w:rsidP="00F44F3A">
            <w:pPr>
              <w:pStyle w:val="Standard1"/>
              <w:spacing w:before="120" w:after="120"/>
            </w:pPr>
            <w:r w:rsidRPr="00285969">
              <w:rPr>
                <w:b/>
              </w:rPr>
              <w:t>Description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F71409" w14:textId="77777777" w:rsidR="00835795" w:rsidRDefault="00835795" w:rsidP="00F44F3A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Responsibility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C87FB9" w14:textId="77777777" w:rsidR="00835795" w:rsidRDefault="00835795" w:rsidP="00F44F3A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Planned completion Date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D8CFF9" w14:textId="77777777" w:rsidR="00835795" w:rsidRDefault="00835795" w:rsidP="00F44F3A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Status</w:t>
            </w:r>
          </w:p>
          <w:p w14:paraId="7DAF4F48" w14:textId="77777777" w:rsidR="00835795" w:rsidRDefault="00835795" w:rsidP="00F44F3A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% done till date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817677" w14:textId="77777777" w:rsidR="00835795" w:rsidRPr="00285969" w:rsidRDefault="00835795" w:rsidP="00782380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 xml:space="preserve"> Actual Date</w:t>
            </w:r>
          </w:p>
        </w:tc>
      </w:tr>
      <w:tr w:rsidR="00835795" w14:paraId="290D11A1" w14:textId="77777777" w:rsidTr="00835795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A26626" w14:textId="3E65EDA8" w:rsidR="00835795" w:rsidRDefault="0062715C" w:rsidP="00F44F3A">
            <w:pPr>
              <w:pStyle w:val="Standard1"/>
              <w:spacing w:before="120" w:after="120"/>
            </w:pPr>
            <w:r>
              <w:t>Project Proposal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3571B5" w14:textId="0A5D0529" w:rsidR="00835795" w:rsidRDefault="004D1F7B" w:rsidP="00F44F3A">
            <w:pPr>
              <w:pStyle w:val="Standard1"/>
              <w:spacing w:before="120" w:after="120"/>
            </w:pPr>
            <w:r>
              <w:t xml:space="preserve">Catfish AI </w:t>
            </w:r>
            <w:r w:rsidR="006C31C9">
              <w:t>Project approval and discussion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58058C" w14:textId="076FC177" w:rsidR="00835795" w:rsidRDefault="006C31C9" w:rsidP="00F44F3A">
            <w:pPr>
              <w:pStyle w:val="Standard1"/>
              <w:spacing w:before="120" w:after="120"/>
            </w:pPr>
            <w:r>
              <w:t>All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D988B4" w14:textId="688FC6AA" w:rsidR="00835795" w:rsidRPr="0062715C" w:rsidRDefault="006C31C9" w:rsidP="00F44F3A">
            <w:pPr>
              <w:pStyle w:val="Standard1"/>
              <w:spacing w:before="120" w:after="120"/>
              <w:rPr>
                <w:sz w:val="18"/>
                <w:szCs w:val="18"/>
              </w:rPr>
            </w:pPr>
            <w:r w:rsidRPr="0062715C">
              <w:rPr>
                <w:sz w:val="18"/>
                <w:szCs w:val="18"/>
              </w:rPr>
              <w:t>12/Sep/2025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5E27C0" w14:textId="6C322957" w:rsidR="00835795" w:rsidRDefault="00001CBC" w:rsidP="00F44F3A">
            <w:pPr>
              <w:pStyle w:val="Standard1"/>
              <w:spacing w:before="120" w:after="120"/>
            </w:pPr>
            <w:r>
              <w:t>4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27B9BA" w14:textId="3719CFAC" w:rsidR="00835795" w:rsidRDefault="004D1F7B" w:rsidP="00F44F3A">
            <w:pPr>
              <w:pStyle w:val="Standard1"/>
              <w:spacing w:before="120" w:after="120"/>
            </w:pPr>
            <w:r w:rsidRPr="004D1F7B">
              <w:rPr>
                <w:sz w:val="18"/>
                <w:szCs w:val="18"/>
              </w:rPr>
              <w:t>12/Sep/2025</w:t>
            </w:r>
          </w:p>
        </w:tc>
      </w:tr>
      <w:tr w:rsidR="00835795" w14:paraId="0A3008D3" w14:textId="77777777" w:rsidTr="00835795">
        <w:trPr>
          <w:trHeight w:val="1992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88C904" w14:textId="77777777" w:rsidR="00835795" w:rsidRDefault="00835795" w:rsidP="00F44F3A">
            <w:pPr>
              <w:pStyle w:val="Standard1"/>
              <w:spacing w:before="120" w:after="120"/>
            </w:pPr>
            <w:r>
              <w:t>Next meeting date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944F9B" w14:textId="2F3BFF44" w:rsidR="00835795" w:rsidRDefault="00835795" w:rsidP="00F44F3A">
            <w:pPr>
              <w:pStyle w:val="Standard1"/>
              <w:spacing w:before="120" w:after="120"/>
            </w:pPr>
            <w:r>
              <w:t>Date:</w:t>
            </w:r>
            <w:r w:rsidR="006C31C9">
              <w:t xml:space="preserve"> September 19, 2025</w:t>
            </w:r>
          </w:p>
          <w:p w14:paraId="56BECD24" w14:textId="38DF82E5" w:rsidR="00835795" w:rsidRDefault="00835795" w:rsidP="00F44F3A">
            <w:pPr>
              <w:pStyle w:val="Standard1"/>
              <w:spacing w:before="120" w:after="120"/>
            </w:pPr>
            <w:r>
              <w:t xml:space="preserve">Time: </w:t>
            </w:r>
            <w:r w:rsidR="006C31C9">
              <w:t>12:00PM – 02:00PM</w:t>
            </w:r>
          </w:p>
          <w:p w14:paraId="70D0C421" w14:textId="4E907EF6" w:rsidR="00835795" w:rsidRDefault="00835795" w:rsidP="00F44F3A">
            <w:pPr>
              <w:pStyle w:val="Standard1"/>
              <w:spacing w:before="120" w:after="120"/>
            </w:pPr>
            <w:r>
              <w:t>Location:</w:t>
            </w:r>
            <w:r w:rsidR="006C31C9">
              <w:t xml:space="preserve"> Zoom</w:t>
            </w:r>
          </w:p>
          <w:p w14:paraId="14010EF7" w14:textId="79D798F7" w:rsidR="00835795" w:rsidRDefault="00835795" w:rsidP="00F44F3A">
            <w:pPr>
              <w:pStyle w:val="Standard1"/>
              <w:spacing w:before="120" w:after="120"/>
            </w:pPr>
            <w:r>
              <w:t xml:space="preserve">Agenda: </w:t>
            </w:r>
            <w:r w:rsidR="004D1F7B">
              <w:t xml:space="preserve">Catfish AI </w:t>
            </w:r>
            <w:r w:rsidR="006C31C9">
              <w:t>Sprint 1 planning</w:t>
            </w:r>
          </w:p>
          <w:p w14:paraId="07A7DFA4" w14:textId="77777777" w:rsidR="00835795" w:rsidRDefault="00835795" w:rsidP="00275E67">
            <w:pPr>
              <w:rPr>
                <w:b/>
                <w:lang w:val="en-GB"/>
              </w:rPr>
            </w:pPr>
            <w:r w:rsidRPr="0068006E">
              <w:rPr>
                <w:b/>
                <w:lang w:val="en-GB"/>
              </w:rPr>
              <w:t>Signature:</w:t>
            </w:r>
          </w:p>
          <w:p w14:paraId="4E3B5C1C" w14:textId="6F3D9B21" w:rsidR="00835795" w:rsidRDefault="00835795" w:rsidP="00275E67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1: </w:t>
            </w:r>
            <w:r w:rsidR="006C31C9" w:rsidRPr="006C31C9">
              <w:t>Bayat, Mehrad</w:t>
            </w:r>
          </w:p>
          <w:p w14:paraId="56498D97" w14:textId="154A2E72" w:rsidR="00835795" w:rsidRDefault="00835795" w:rsidP="00275E67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2: </w:t>
            </w:r>
            <w:r w:rsidR="006C31C9" w:rsidRPr="006C31C9">
              <w:t>Buhain, Kevin George</w:t>
            </w:r>
          </w:p>
          <w:p w14:paraId="5EC9B784" w14:textId="29EAFB0D" w:rsidR="00835795" w:rsidRDefault="00835795" w:rsidP="00275E67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3: </w:t>
            </w:r>
            <w:proofErr w:type="spellStart"/>
            <w:r w:rsidR="006C31C9" w:rsidRPr="006C31C9">
              <w:t>Molahosseini</w:t>
            </w:r>
            <w:proofErr w:type="spellEnd"/>
            <w:r w:rsidR="006C31C9" w:rsidRPr="006C31C9">
              <w:t>, Parsa</w:t>
            </w:r>
          </w:p>
          <w:p w14:paraId="0F16035D" w14:textId="77777777" w:rsidR="00835795" w:rsidRDefault="00835795" w:rsidP="006C31C9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4: </w:t>
            </w:r>
            <w:r w:rsidR="006C31C9" w:rsidRPr="006C31C9">
              <w:t>Somera, Jerry-Lee</w:t>
            </w:r>
          </w:p>
          <w:p w14:paraId="606AC86B" w14:textId="7ADFC75B" w:rsidR="006C31C9" w:rsidRPr="0016291E" w:rsidRDefault="006C31C9" w:rsidP="006C31C9">
            <w:pPr>
              <w:rPr>
                <w:lang w:val="en-GB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9788D5" w14:textId="77777777" w:rsidR="00835795" w:rsidRDefault="00835795" w:rsidP="00F44F3A">
            <w:pPr>
              <w:pStyle w:val="Standard1"/>
              <w:spacing w:before="120" w:after="120"/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695D05" w14:textId="77777777" w:rsidR="00835795" w:rsidRDefault="00835795" w:rsidP="00F44F3A">
            <w:pPr>
              <w:pStyle w:val="Standard1"/>
              <w:spacing w:before="120" w:after="120"/>
            </w:pP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227C96" w14:textId="77777777" w:rsidR="00835795" w:rsidRDefault="00835795" w:rsidP="00F44F3A">
            <w:pPr>
              <w:pStyle w:val="Standard1"/>
              <w:spacing w:before="120" w:after="120"/>
            </w:pP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122C08" w14:textId="77777777" w:rsidR="00835795" w:rsidRDefault="00835795" w:rsidP="00F44F3A">
            <w:pPr>
              <w:pStyle w:val="Standard1"/>
              <w:spacing w:before="120" w:after="120"/>
            </w:pPr>
          </w:p>
        </w:tc>
      </w:tr>
    </w:tbl>
    <w:p w14:paraId="6FCF38ED" w14:textId="77777777" w:rsidR="007C0B2F" w:rsidRDefault="007C0B2F" w:rsidP="0016291E">
      <w:pPr>
        <w:rPr>
          <w:lang w:val="en-GB"/>
        </w:rPr>
      </w:pPr>
    </w:p>
    <w:p w14:paraId="26299320" w14:textId="77777777" w:rsidR="004D1F7B" w:rsidRDefault="004D1F7B" w:rsidP="0016291E">
      <w:pPr>
        <w:rPr>
          <w:lang w:val="en-GB"/>
        </w:rPr>
      </w:pPr>
    </w:p>
    <w:p w14:paraId="6114C6B9" w14:textId="77777777" w:rsidR="004D1F7B" w:rsidRDefault="004D1F7B" w:rsidP="0016291E">
      <w:pPr>
        <w:rPr>
          <w:lang w:val="en-GB"/>
        </w:rPr>
      </w:pPr>
    </w:p>
    <w:p w14:paraId="2DAEC203" w14:textId="77777777" w:rsidR="0062715C" w:rsidRDefault="0062715C" w:rsidP="0016291E">
      <w:pPr>
        <w:rPr>
          <w:lang w:val="en-GB"/>
        </w:rPr>
      </w:pPr>
    </w:p>
    <w:p w14:paraId="094A6F4F" w14:textId="77777777" w:rsidR="0062715C" w:rsidRDefault="0062715C" w:rsidP="0016291E">
      <w:pPr>
        <w:rPr>
          <w:lang w:val="en-GB"/>
        </w:rPr>
      </w:pPr>
    </w:p>
    <w:p w14:paraId="29818624" w14:textId="77777777" w:rsidR="0062715C" w:rsidRDefault="0062715C" w:rsidP="0016291E">
      <w:pPr>
        <w:rPr>
          <w:lang w:val="en-GB"/>
        </w:rPr>
      </w:pPr>
    </w:p>
    <w:p w14:paraId="52A57315" w14:textId="77777777" w:rsidR="0062715C" w:rsidRDefault="0062715C" w:rsidP="0016291E">
      <w:pPr>
        <w:rPr>
          <w:lang w:val="en-GB"/>
        </w:rPr>
      </w:pPr>
    </w:p>
    <w:p w14:paraId="27E9EC02" w14:textId="77777777" w:rsidR="0062715C" w:rsidRDefault="0062715C" w:rsidP="0016291E">
      <w:pPr>
        <w:rPr>
          <w:lang w:val="en-GB"/>
        </w:rPr>
      </w:pPr>
    </w:p>
    <w:p w14:paraId="7C7FD3DE" w14:textId="77777777" w:rsidR="0062715C" w:rsidRDefault="0062715C" w:rsidP="0016291E">
      <w:pPr>
        <w:rPr>
          <w:lang w:val="en-GB"/>
        </w:rPr>
      </w:pPr>
    </w:p>
    <w:p w14:paraId="6412A922" w14:textId="77777777" w:rsidR="0062715C" w:rsidRDefault="0062715C" w:rsidP="0016291E">
      <w:pPr>
        <w:rPr>
          <w:lang w:val="en-GB"/>
        </w:rPr>
      </w:pPr>
    </w:p>
    <w:p w14:paraId="530B267F" w14:textId="77777777" w:rsidR="0062715C" w:rsidRDefault="0062715C" w:rsidP="0016291E">
      <w:pPr>
        <w:rPr>
          <w:lang w:val="en-GB"/>
        </w:rPr>
      </w:pPr>
    </w:p>
    <w:p w14:paraId="7CA7FCB6" w14:textId="77777777" w:rsidR="0062715C" w:rsidRDefault="0062715C" w:rsidP="0016291E">
      <w:pPr>
        <w:rPr>
          <w:lang w:val="en-GB"/>
        </w:rPr>
      </w:pPr>
    </w:p>
    <w:p w14:paraId="58BC8BD1" w14:textId="77777777" w:rsidR="0062715C" w:rsidRDefault="0062715C" w:rsidP="0016291E">
      <w:pPr>
        <w:rPr>
          <w:lang w:val="en-GB"/>
        </w:rPr>
      </w:pPr>
    </w:p>
    <w:p w14:paraId="1C0F1513" w14:textId="77777777" w:rsidR="0062715C" w:rsidRDefault="0062715C" w:rsidP="0016291E">
      <w:pPr>
        <w:rPr>
          <w:lang w:val="en-GB"/>
        </w:rPr>
      </w:pPr>
    </w:p>
    <w:p w14:paraId="18905DFC" w14:textId="77777777" w:rsidR="0062715C" w:rsidRDefault="0062715C" w:rsidP="0016291E">
      <w:pPr>
        <w:rPr>
          <w:lang w:val="en-GB"/>
        </w:rPr>
      </w:pPr>
    </w:p>
    <w:p w14:paraId="4C62A9C2" w14:textId="77777777" w:rsidR="004D1F7B" w:rsidRDefault="004D1F7B" w:rsidP="0016291E">
      <w:pPr>
        <w:rPr>
          <w:lang w:val="en-GB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19"/>
        <w:gridCol w:w="3508"/>
        <w:gridCol w:w="1559"/>
        <w:gridCol w:w="1276"/>
        <w:gridCol w:w="983"/>
        <w:gridCol w:w="1127"/>
      </w:tblGrid>
      <w:tr w:rsidR="004D1F7B" w14:paraId="6895B4B0" w14:textId="77777777" w:rsidTr="001A262E">
        <w:trPr>
          <w:trHeight w:val="336"/>
        </w:trPr>
        <w:tc>
          <w:tcPr>
            <w:tcW w:w="5495" w:type="dxa"/>
            <w:gridSpan w:val="3"/>
            <w:shd w:val="pct10" w:color="auto" w:fill="auto"/>
          </w:tcPr>
          <w:p w14:paraId="28686EFA" w14:textId="77777777" w:rsidR="004D1F7B" w:rsidRDefault="004D1F7B" w:rsidP="001A262E">
            <w:pPr>
              <w:pStyle w:val="Standard1"/>
            </w:pPr>
          </w:p>
        </w:tc>
        <w:tc>
          <w:tcPr>
            <w:tcW w:w="1559" w:type="dxa"/>
            <w:shd w:val="pct10" w:color="auto" w:fill="auto"/>
          </w:tcPr>
          <w:p w14:paraId="49762E53" w14:textId="77777777" w:rsidR="004D1F7B" w:rsidRDefault="004D1F7B" w:rsidP="001A262E">
            <w:pPr>
              <w:pStyle w:val="Standard1"/>
            </w:pPr>
          </w:p>
        </w:tc>
        <w:tc>
          <w:tcPr>
            <w:tcW w:w="1276" w:type="dxa"/>
            <w:shd w:val="pct10" w:color="auto" w:fill="auto"/>
          </w:tcPr>
          <w:p w14:paraId="55DC150C" w14:textId="77777777" w:rsidR="004D1F7B" w:rsidRDefault="004D1F7B" w:rsidP="001A262E">
            <w:pPr>
              <w:pStyle w:val="Standard1"/>
            </w:pPr>
          </w:p>
        </w:tc>
        <w:tc>
          <w:tcPr>
            <w:tcW w:w="983" w:type="dxa"/>
            <w:shd w:val="pct10" w:color="auto" w:fill="auto"/>
          </w:tcPr>
          <w:p w14:paraId="7720409A" w14:textId="77777777" w:rsidR="004D1F7B" w:rsidRDefault="004D1F7B" w:rsidP="001A262E">
            <w:pPr>
              <w:pStyle w:val="Standard1"/>
            </w:pPr>
          </w:p>
        </w:tc>
        <w:tc>
          <w:tcPr>
            <w:tcW w:w="1127" w:type="dxa"/>
            <w:shd w:val="pct10" w:color="auto" w:fill="auto"/>
          </w:tcPr>
          <w:p w14:paraId="2B5B4C95" w14:textId="77777777" w:rsidR="004D1F7B" w:rsidRDefault="004D1F7B" w:rsidP="001A262E">
            <w:pPr>
              <w:pStyle w:val="Standard1"/>
            </w:pPr>
          </w:p>
        </w:tc>
      </w:tr>
      <w:tr w:rsidR="004D1F7B" w14:paraId="6A3BB2E2" w14:textId="77777777" w:rsidTr="001A262E">
        <w:trPr>
          <w:trHeight w:val="1447"/>
        </w:trPr>
        <w:tc>
          <w:tcPr>
            <w:tcW w:w="1987" w:type="dxa"/>
            <w:gridSpan w:val="2"/>
            <w:shd w:val="pct10" w:color="auto" w:fill="auto"/>
          </w:tcPr>
          <w:p w14:paraId="5241A57E" w14:textId="77777777" w:rsidR="004D1F7B" w:rsidRDefault="004D1F7B" w:rsidP="001A262E">
            <w:pPr>
              <w:pStyle w:val="Standard1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Team </w:t>
            </w:r>
          </w:p>
          <w:p w14:paraId="3B76BFA5" w14:textId="77777777" w:rsidR="004D1F7B" w:rsidRDefault="004D1F7B" w:rsidP="001A262E">
            <w:pPr>
              <w:pStyle w:val="Standard1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25</w:t>
            </w:r>
          </w:p>
        </w:tc>
        <w:tc>
          <w:tcPr>
            <w:tcW w:w="3508" w:type="dxa"/>
            <w:shd w:val="pct10" w:color="auto" w:fill="auto"/>
          </w:tcPr>
          <w:p w14:paraId="55A2F3DB" w14:textId="77777777" w:rsidR="004D1F7B" w:rsidRPr="00A245F2" w:rsidRDefault="004D1F7B" w:rsidP="001A262E">
            <w:pPr>
              <w:pStyle w:val="Standard1"/>
              <w:spacing w:before="0" w:after="0"/>
              <w:rPr>
                <w:b/>
                <w:sz w:val="36"/>
                <w:szCs w:val="36"/>
              </w:rPr>
            </w:pPr>
            <w:r w:rsidRPr="00A245F2">
              <w:rPr>
                <w:b/>
                <w:sz w:val="36"/>
                <w:szCs w:val="36"/>
              </w:rPr>
              <w:t>Capstone Project I</w:t>
            </w:r>
          </w:p>
          <w:p w14:paraId="67720D5F" w14:textId="77777777" w:rsidR="004D1F7B" w:rsidRPr="00A245F2" w:rsidRDefault="004D1F7B" w:rsidP="001A262E">
            <w:pPr>
              <w:pStyle w:val="Standard1"/>
              <w:spacing w:before="0" w:after="0"/>
              <w:ind w:firstLine="720"/>
              <w:rPr>
                <w:b/>
                <w:sz w:val="36"/>
                <w:szCs w:val="36"/>
              </w:rPr>
            </w:pPr>
          </w:p>
          <w:p w14:paraId="1D77D62C" w14:textId="1D73C763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  <w:r w:rsidRPr="00A245F2">
              <w:rPr>
                <w:b/>
                <w:sz w:val="36"/>
                <w:szCs w:val="36"/>
              </w:rPr>
              <w:t xml:space="preserve">Minutes of Meeting # </w:t>
            </w:r>
            <w:r>
              <w:rPr>
                <w:b/>
                <w:sz w:val="36"/>
                <w:szCs w:val="36"/>
              </w:rPr>
              <w:t>2</w:t>
            </w:r>
          </w:p>
          <w:p w14:paraId="1960159A" w14:textId="1A48E6A6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Date: September 1</w:t>
            </w:r>
            <w:r>
              <w:rPr>
                <w:b/>
                <w:sz w:val="24"/>
              </w:rPr>
              <w:t>9</w:t>
            </w:r>
            <w:r>
              <w:rPr>
                <w:b/>
                <w:sz w:val="24"/>
              </w:rPr>
              <w:t xml:space="preserve">, </w:t>
            </w:r>
            <w:proofErr w:type="gramStart"/>
            <w:r>
              <w:rPr>
                <w:b/>
                <w:sz w:val="24"/>
              </w:rPr>
              <w:t>2025</w:t>
            </w:r>
            <w:proofErr w:type="gramEnd"/>
            <w:r>
              <w:rPr>
                <w:b/>
                <w:sz w:val="24"/>
              </w:rPr>
              <w:t xml:space="preserve">                                       Time: 12:00PM – 02:00PM</w:t>
            </w:r>
          </w:p>
          <w:p w14:paraId="16297097" w14:textId="77777777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Location: Zoom</w:t>
            </w:r>
          </w:p>
        </w:tc>
        <w:tc>
          <w:tcPr>
            <w:tcW w:w="1559" w:type="dxa"/>
            <w:shd w:val="pct10" w:color="auto" w:fill="auto"/>
          </w:tcPr>
          <w:p w14:paraId="4ED11ACF" w14:textId="77777777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1276" w:type="dxa"/>
            <w:shd w:val="pct10" w:color="auto" w:fill="auto"/>
          </w:tcPr>
          <w:p w14:paraId="46FE5BC1" w14:textId="77777777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983" w:type="dxa"/>
            <w:shd w:val="pct10" w:color="auto" w:fill="auto"/>
          </w:tcPr>
          <w:p w14:paraId="2712CBD0" w14:textId="77777777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1127" w:type="dxa"/>
            <w:shd w:val="pct10" w:color="auto" w:fill="auto"/>
          </w:tcPr>
          <w:p w14:paraId="1721B618" w14:textId="77777777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  <w:p w14:paraId="03536DCC" w14:textId="77777777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  <w:p w14:paraId="32A7CBA1" w14:textId="77777777" w:rsidR="004D1F7B" w:rsidRDefault="004D1F7B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</w:tr>
      <w:tr w:rsidR="004D1F7B" w14:paraId="448A1071" w14:textId="77777777" w:rsidTr="001A262E">
        <w:trPr>
          <w:trHeight w:val="137"/>
        </w:trPr>
        <w:tc>
          <w:tcPr>
            <w:tcW w:w="5495" w:type="dxa"/>
            <w:gridSpan w:val="3"/>
            <w:tcBorders>
              <w:bottom w:val="double" w:sz="6" w:space="0" w:color="auto"/>
            </w:tcBorders>
            <w:shd w:val="pct10" w:color="auto" w:fill="auto"/>
          </w:tcPr>
          <w:p w14:paraId="0F4A7F51" w14:textId="77777777" w:rsidR="004D1F7B" w:rsidRDefault="004D1F7B" w:rsidP="001A262E">
            <w:pPr>
              <w:pStyle w:val="Standard1"/>
            </w:pPr>
          </w:p>
        </w:tc>
        <w:tc>
          <w:tcPr>
            <w:tcW w:w="1559" w:type="dxa"/>
            <w:tcBorders>
              <w:bottom w:val="double" w:sz="6" w:space="0" w:color="auto"/>
            </w:tcBorders>
            <w:shd w:val="pct10" w:color="auto" w:fill="auto"/>
          </w:tcPr>
          <w:p w14:paraId="3802F987" w14:textId="77777777" w:rsidR="004D1F7B" w:rsidRDefault="004D1F7B" w:rsidP="001A262E">
            <w:pPr>
              <w:pStyle w:val="Standard1"/>
            </w:pPr>
          </w:p>
        </w:tc>
        <w:tc>
          <w:tcPr>
            <w:tcW w:w="1276" w:type="dxa"/>
            <w:tcBorders>
              <w:bottom w:val="double" w:sz="6" w:space="0" w:color="auto"/>
            </w:tcBorders>
            <w:shd w:val="pct10" w:color="auto" w:fill="auto"/>
          </w:tcPr>
          <w:p w14:paraId="652B853C" w14:textId="77777777" w:rsidR="004D1F7B" w:rsidRDefault="004D1F7B" w:rsidP="001A262E">
            <w:pPr>
              <w:pStyle w:val="Standard1"/>
            </w:pPr>
          </w:p>
        </w:tc>
        <w:tc>
          <w:tcPr>
            <w:tcW w:w="983" w:type="dxa"/>
            <w:tcBorders>
              <w:bottom w:val="double" w:sz="6" w:space="0" w:color="auto"/>
            </w:tcBorders>
            <w:shd w:val="pct10" w:color="auto" w:fill="auto"/>
          </w:tcPr>
          <w:p w14:paraId="51A33CCA" w14:textId="77777777" w:rsidR="004D1F7B" w:rsidRDefault="004D1F7B" w:rsidP="001A262E">
            <w:pPr>
              <w:pStyle w:val="Standard1"/>
            </w:pPr>
          </w:p>
        </w:tc>
        <w:tc>
          <w:tcPr>
            <w:tcW w:w="1127" w:type="dxa"/>
            <w:tcBorders>
              <w:bottom w:val="double" w:sz="6" w:space="0" w:color="auto"/>
            </w:tcBorders>
            <w:shd w:val="pct10" w:color="auto" w:fill="auto"/>
          </w:tcPr>
          <w:p w14:paraId="7E600418" w14:textId="77777777" w:rsidR="004D1F7B" w:rsidRDefault="004D1F7B" w:rsidP="001A262E">
            <w:pPr>
              <w:pStyle w:val="Standard1"/>
            </w:pPr>
          </w:p>
        </w:tc>
      </w:tr>
      <w:tr w:rsidR="004D1F7B" w14:paraId="7E9E78C4" w14:textId="77777777" w:rsidTr="001A262E">
        <w:trPr>
          <w:trHeight w:val="465"/>
        </w:trPr>
        <w:tc>
          <w:tcPr>
            <w:tcW w:w="5495" w:type="dxa"/>
            <w:gridSpan w:val="3"/>
          </w:tcPr>
          <w:p w14:paraId="7FA5A579" w14:textId="77777777" w:rsidR="004D1F7B" w:rsidRDefault="004D1F7B" w:rsidP="001A262E">
            <w:pPr>
              <w:pStyle w:val="Standard1"/>
            </w:pPr>
          </w:p>
        </w:tc>
        <w:tc>
          <w:tcPr>
            <w:tcW w:w="1559" w:type="dxa"/>
          </w:tcPr>
          <w:p w14:paraId="10CA1EC7" w14:textId="77777777" w:rsidR="004D1F7B" w:rsidRDefault="004D1F7B" w:rsidP="001A262E">
            <w:pPr>
              <w:pStyle w:val="Standard1"/>
            </w:pPr>
          </w:p>
        </w:tc>
        <w:tc>
          <w:tcPr>
            <w:tcW w:w="1276" w:type="dxa"/>
          </w:tcPr>
          <w:p w14:paraId="350B69AC" w14:textId="77777777" w:rsidR="004D1F7B" w:rsidRDefault="004D1F7B" w:rsidP="001A262E">
            <w:pPr>
              <w:pStyle w:val="Standard1"/>
            </w:pPr>
          </w:p>
        </w:tc>
        <w:tc>
          <w:tcPr>
            <w:tcW w:w="983" w:type="dxa"/>
          </w:tcPr>
          <w:p w14:paraId="11E1B9DD" w14:textId="77777777" w:rsidR="004D1F7B" w:rsidRDefault="004D1F7B" w:rsidP="001A262E">
            <w:pPr>
              <w:pStyle w:val="Standard1"/>
            </w:pPr>
          </w:p>
        </w:tc>
        <w:tc>
          <w:tcPr>
            <w:tcW w:w="1127" w:type="dxa"/>
          </w:tcPr>
          <w:p w14:paraId="1BA4069D" w14:textId="77777777" w:rsidR="004D1F7B" w:rsidRDefault="004D1F7B" w:rsidP="001A262E">
            <w:pPr>
              <w:pStyle w:val="Standard1"/>
            </w:pPr>
          </w:p>
        </w:tc>
      </w:tr>
      <w:tr w:rsidR="004D1F7B" w14:paraId="605B719B" w14:textId="77777777" w:rsidTr="001A262E">
        <w:trPr>
          <w:trHeight w:val="981"/>
        </w:trPr>
        <w:tc>
          <w:tcPr>
            <w:tcW w:w="1987" w:type="dxa"/>
            <w:gridSpan w:val="2"/>
          </w:tcPr>
          <w:p w14:paraId="208BFF33" w14:textId="77777777" w:rsidR="004D1F7B" w:rsidRDefault="004D1F7B" w:rsidP="001A262E">
            <w:r>
              <w:t>Attendees:</w:t>
            </w:r>
          </w:p>
        </w:tc>
        <w:tc>
          <w:tcPr>
            <w:tcW w:w="3508" w:type="dxa"/>
          </w:tcPr>
          <w:p w14:paraId="35CA1514" w14:textId="7991F940" w:rsidR="004D1F7B" w:rsidRDefault="004D1F7B" w:rsidP="001A262E">
            <w:pPr>
              <w:pStyle w:val="Standard1"/>
            </w:pPr>
            <w:r>
              <w:t xml:space="preserve">Team member 1: </w:t>
            </w:r>
            <w:proofErr w:type="spellStart"/>
            <w:r w:rsidRPr="006C31C9">
              <w:t>Molahosseini</w:t>
            </w:r>
            <w:proofErr w:type="spellEnd"/>
            <w:r w:rsidRPr="006C31C9">
              <w:t>, Parsa</w:t>
            </w:r>
          </w:p>
          <w:p w14:paraId="497C65ED" w14:textId="1F8425E6" w:rsidR="004D1F7B" w:rsidRDefault="004D1F7B" w:rsidP="004D1F7B">
            <w:pPr>
              <w:pStyle w:val="Standard1"/>
            </w:pPr>
            <w:r>
              <w:t xml:space="preserve">Team </w:t>
            </w:r>
            <w:proofErr w:type="gramStart"/>
            <w:r>
              <w:t>member</w:t>
            </w:r>
            <w:proofErr w:type="gramEnd"/>
            <w:r>
              <w:t xml:space="preserve"> 2: </w:t>
            </w:r>
            <w:r w:rsidRPr="006C31C9">
              <w:t>Buhain, Kevin George</w:t>
            </w:r>
          </w:p>
        </w:tc>
        <w:tc>
          <w:tcPr>
            <w:tcW w:w="1559" w:type="dxa"/>
          </w:tcPr>
          <w:p w14:paraId="445F045F" w14:textId="77777777" w:rsidR="004D1F7B" w:rsidRDefault="004D1F7B" w:rsidP="001A262E">
            <w:pPr>
              <w:pStyle w:val="Standard1"/>
            </w:pPr>
          </w:p>
        </w:tc>
        <w:tc>
          <w:tcPr>
            <w:tcW w:w="1276" w:type="dxa"/>
          </w:tcPr>
          <w:p w14:paraId="0C379119" w14:textId="77777777" w:rsidR="004D1F7B" w:rsidRDefault="004D1F7B" w:rsidP="001A262E">
            <w:pPr>
              <w:pStyle w:val="Standard1"/>
            </w:pPr>
          </w:p>
        </w:tc>
        <w:tc>
          <w:tcPr>
            <w:tcW w:w="983" w:type="dxa"/>
          </w:tcPr>
          <w:p w14:paraId="4AC624BA" w14:textId="77777777" w:rsidR="004D1F7B" w:rsidRDefault="004D1F7B" w:rsidP="001A262E">
            <w:pPr>
              <w:pStyle w:val="Standard1"/>
            </w:pPr>
          </w:p>
        </w:tc>
        <w:tc>
          <w:tcPr>
            <w:tcW w:w="1127" w:type="dxa"/>
          </w:tcPr>
          <w:p w14:paraId="2E7BD9B3" w14:textId="77777777" w:rsidR="004D1F7B" w:rsidRDefault="004D1F7B" w:rsidP="001A262E">
            <w:pPr>
              <w:pStyle w:val="Standard1"/>
            </w:pPr>
          </w:p>
        </w:tc>
      </w:tr>
      <w:tr w:rsidR="004D1F7B" w14:paraId="7A06357B" w14:textId="77777777" w:rsidTr="001A262E">
        <w:trPr>
          <w:trHeight w:val="68"/>
        </w:trPr>
        <w:tc>
          <w:tcPr>
            <w:tcW w:w="5495" w:type="dxa"/>
            <w:gridSpan w:val="3"/>
          </w:tcPr>
          <w:p w14:paraId="2F222F63" w14:textId="77777777" w:rsidR="004D1F7B" w:rsidRDefault="004D1F7B" w:rsidP="001A262E">
            <w:pPr>
              <w:pStyle w:val="Standard1"/>
            </w:pPr>
          </w:p>
        </w:tc>
        <w:tc>
          <w:tcPr>
            <w:tcW w:w="1559" w:type="dxa"/>
          </w:tcPr>
          <w:p w14:paraId="4D80A7E7" w14:textId="77777777" w:rsidR="004D1F7B" w:rsidRDefault="004D1F7B" w:rsidP="001A262E">
            <w:pPr>
              <w:pStyle w:val="Standard1"/>
            </w:pPr>
          </w:p>
        </w:tc>
        <w:tc>
          <w:tcPr>
            <w:tcW w:w="1276" w:type="dxa"/>
          </w:tcPr>
          <w:p w14:paraId="5BB638EF" w14:textId="77777777" w:rsidR="004D1F7B" w:rsidRDefault="004D1F7B" w:rsidP="001A262E">
            <w:pPr>
              <w:pStyle w:val="Standard1"/>
            </w:pPr>
          </w:p>
        </w:tc>
        <w:tc>
          <w:tcPr>
            <w:tcW w:w="983" w:type="dxa"/>
          </w:tcPr>
          <w:p w14:paraId="78B317DD" w14:textId="77777777" w:rsidR="004D1F7B" w:rsidRDefault="004D1F7B" w:rsidP="001A262E">
            <w:pPr>
              <w:pStyle w:val="Standard1"/>
            </w:pPr>
          </w:p>
        </w:tc>
        <w:tc>
          <w:tcPr>
            <w:tcW w:w="1127" w:type="dxa"/>
          </w:tcPr>
          <w:p w14:paraId="09A780D6" w14:textId="77777777" w:rsidR="004D1F7B" w:rsidRDefault="004D1F7B" w:rsidP="001A262E">
            <w:pPr>
              <w:pStyle w:val="Standard1"/>
            </w:pPr>
          </w:p>
        </w:tc>
      </w:tr>
      <w:tr w:rsidR="004D1F7B" w14:paraId="4DBFAA47" w14:textId="77777777" w:rsidTr="001A262E">
        <w:trPr>
          <w:trHeight w:val="711"/>
        </w:trPr>
        <w:tc>
          <w:tcPr>
            <w:tcW w:w="5495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5B3EA22C" w14:textId="77777777" w:rsidR="004D1F7B" w:rsidRDefault="004D1F7B" w:rsidP="001A262E">
            <w:pPr>
              <w:pStyle w:val="Standard1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Agenda    </w:t>
            </w:r>
          </w:p>
        </w:tc>
        <w:tc>
          <w:tcPr>
            <w:tcW w:w="1559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0CE060CF" w14:textId="77777777" w:rsidR="004D1F7B" w:rsidRDefault="004D1F7B" w:rsidP="001A262E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16EE8B1E" w14:textId="77777777" w:rsidR="004D1F7B" w:rsidRDefault="004D1F7B" w:rsidP="001A262E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983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585BADED" w14:textId="77777777" w:rsidR="004D1F7B" w:rsidRDefault="004D1F7B" w:rsidP="001A262E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1127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502C477F" w14:textId="77777777" w:rsidR="004D1F7B" w:rsidRDefault="004D1F7B" w:rsidP="001A262E">
            <w:pPr>
              <w:pStyle w:val="Standard1"/>
              <w:rPr>
                <w:b/>
                <w:sz w:val="36"/>
              </w:rPr>
            </w:pPr>
          </w:p>
        </w:tc>
      </w:tr>
      <w:tr w:rsidR="004D1F7B" w14:paraId="0CB53CE0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F44926" w14:textId="77777777" w:rsidR="004D1F7B" w:rsidRDefault="004D1F7B" w:rsidP="001A262E">
            <w:pPr>
              <w:pStyle w:val="Standard1"/>
              <w:spacing w:before="120" w:after="120"/>
            </w:pPr>
            <w:r w:rsidRPr="00285969">
              <w:rPr>
                <w:b/>
              </w:rPr>
              <w:t>Item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A70B19" w14:textId="77777777" w:rsidR="004D1F7B" w:rsidRDefault="004D1F7B" w:rsidP="001A262E">
            <w:pPr>
              <w:pStyle w:val="Standard1"/>
              <w:spacing w:before="120" w:after="120"/>
            </w:pPr>
            <w:r w:rsidRPr="00285969">
              <w:rPr>
                <w:b/>
              </w:rPr>
              <w:t>Description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61A52E" w14:textId="77777777" w:rsidR="004D1F7B" w:rsidRDefault="004D1F7B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Responsibility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0AD384" w14:textId="77777777" w:rsidR="004D1F7B" w:rsidRDefault="004D1F7B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Planned completion Date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6147E4" w14:textId="77777777" w:rsidR="004D1F7B" w:rsidRDefault="004D1F7B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Status</w:t>
            </w:r>
          </w:p>
          <w:p w14:paraId="470FE6F8" w14:textId="77777777" w:rsidR="004D1F7B" w:rsidRDefault="004D1F7B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% done till date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1C9CB9" w14:textId="77777777" w:rsidR="004D1F7B" w:rsidRPr="00285969" w:rsidRDefault="004D1F7B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 xml:space="preserve"> Actual Date</w:t>
            </w:r>
          </w:p>
        </w:tc>
      </w:tr>
      <w:tr w:rsidR="004D1F7B" w14:paraId="447C769F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ED24C9" w14:textId="77777777" w:rsidR="004D1F7B" w:rsidRDefault="004D1F7B" w:rsidP="001A262E">
            <w:pPr>
              <w:pStyle w:val="Standard1"/>
              <w:spacing w:before="120" w:after="120"/>
            </w:pPr>
            <w:r>
              <w:t>Review of previous meeting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A8EA77" w14:textId="61C12723" w:rsidR="004D1F7B" w:rsidRDefault="004D1F7B" w:rsidP="001A262E">
            <w:pPr>
              <w:pStyle w:val="Standard1"/>
              <w:spacing w:before="120" w:after="120"/>
            </w:pPr>
            <w:r>
              <w:t>Project approval &amp; project summary details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37C0F4" w14:textId="20151FBB" w:rsidR="004D1F7B" w:rsidRDefault="004D1F7B" w:rsidP="001A262E">
            <w:pPr>
              <w:pStyle w:val="Standard1"/>
              <w:spacing w:before="120" w:after="120"/>
            </w:pPr>
            <w:r>
              <w:t>All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F235CB" w14:textId="4EC4D95A" w:rsidR="004D1F7B" w:rsidRPr="0062715C" w:rsidRDefault="004D1F7B" w:rsidP="001A262E">
            <w:pPr>
              <w:pStyle w:val="Standard1"/>
              <w:spacing w:before="120" w:after="120"/>
              <w:rPr>
                <w:sz w:val="18"/>
                <w:szCs w:val="18"/>
              </w:rPr>
            </w:pPr>
            <w:r w:rsidRPr="0062715C">
              <w:rPr>
                <w:sz w:val="18"/>
                <w:szCs w:val="18"/>
              </w:rPr>
              <w:t>12/Sep/2025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068ED3" w14:textId="43247903" w:rsidR="004D1F7B" w:rsidRDefault="001A74E7" w:rsidP="001A262E">
            <w:pPr>
              <w:pStyle w:val="Standard1"/>
              <w:spacing w:before="120" w:after="120"/>
            </w:pPr>
            <w:r>
              <w:t>100%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A22BF1" w14:textId="71675961" w:rsidR="004D1F7B" w:rsidRDefault="004D1F7B" w:rsidP="001A262E">
            <w:pPr>
              <w:pStyle w:val="Standard1"/>
              <w:spacing w:before="120" w:after="120"/>
            </w:pPr>
            <w:r w:rsidRPr="004D1F7B">
              <w:rPr>
                <w:sz w:val="18"/>
                <w:szCs w:val="18"/>
              </w:rPr>
              <w:t>12/Sep/2025</w:t>
            </w:r>
          </w:p>
        </w:tc>
      </w:tr>
      <w:tr w:rsidR="004D1F7B" w14:paraId="22EB99D8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9761F0" w14:textId="5D42AA4B" w:rsidR="004D1F7B" w:rsidRDefault="0062715C" w:rsidP="001A262E">
            <w:pPr>
              <w:pStyle w:val="Standard1"/>
              <w:spacing w:before="120" w:after="120"/>
            </w:pPr>
            <w:r>
              <w:t>Project Proposal Changes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953A16" w14:textId="7CE32B2E" w:rsidR="004D1F7B" w:rsidRDefault="004D1F7B" w:rsidP="001A262E">
            <w:pPr>
              <w:pStyle w:val="Standard1"/>
              <w:spacing w:before="120" w:after="120"/>
            </w:pPr>
            <w:r>
              <w:t>Project changed from Catfish AI to Study Buddy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E2283F" w14:textId="63589AB3" w:rsidR="004D1F7B" w:rsidRDefault="004D1F7B" w:rsidP="001A262E">
            <w:pPr>
              <w:pStyle w:val="Standard1"/>
              <w:spacing w:before="120" w:after="120"/>
            </w:pPr>
            <w:r>
              <w:t>All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2ED2F4" w14:textId="4A93B3C8" w:rsidR="004D1F7B" w:rsidRPr="0062715C" w:rsidRDefault="004D1F7B" w:rsidP="001A262E">
            <w:pPr>
              <w:pStyle w:val="Standard1"/>
              <w:spacing w:before="120" w:after="120"/>
              <w:rPr>
                <w:sz w:val="18"/>
                <w:szCs w:val="18"/>
              </w:rPr>
            </w:pPr>
            <w:r w:rsidRPr="0062715C">
              <w:rPr>
                <w:sz w:val="18"/>
                <w:szCs w:val="18"/>
              </w:rPr>
              <w:t>19/Sep/2025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5F9ADB" w14:textId="4E66E61E" w:rsidR="004D1F7B" w:rsidRDefault="00001CBC" w:rsidP="001A262E">
            <w:pPr>
              <w:pStyle w:val="Standard1"/>
              <w:spacing w:before="120" w:after="120"/>
            </w:pPr>
            <w:r>
              <w:t>100%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C49096" w14:textId="7FD96518" w:rsidR="004D1F7B" w:rsidRDefault="004D1F7B" w:rsidP="001A262E">
            <w:pPr>
              <w:pStyle w:val="Standard1"/>
              <w:spacing w:before="120" w:after="120"/>
            </w:pPr>
            <w:r w:rsidRPr="004D1F7B">
              <w:rPr>
                <w:sz w:val="18"/>
                <w:szCs w:val="18"/>
              </w:rPr>
              <w:t>19/Sep/2025</w:t>
            </w:r>
          </w:p>
        </w:tc>
      </w:tr>
      <w:tr w:rsidR="00001CBC" w14:paraId="29EE11F6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79B4A8" w14:textId="745E5F05" w:rsidR="00001CBC" w:rsidRDefault="00001CBC" w:rsidP="00001CBC">
            <w:pPr>
              <w:pStyle w:val="Standard1"/>
              <w:spacing w:before="120" w:after="120"/>
            </w:pPr>
            <w:r>
              <w:t>Project Summary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146BEC" w14:textId="51C03CAE" w:rsidR="00001CBC" w:rsidRDefault="00001CBC" w:rsidP="00001CBC">
            <w:pPr>
              <w:pStyle w:val="Standard1"/>
              <w:spacing w:before="120" w:after="120"/>
            </w:pPr>
            <w:r>
              <w:t>Project Summary document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7CFCE0" w14:textId="519CAD84" w:rsidR="00001CBC" w:rsidRDefault="00001CBC" w:rsidP="00001CBC">
            <w:pPr>
              <w:pStyle w:val="Standard1"/>
              <w:spacing w:before="120" w:after="120"/>
            </w:pPr>
            <w:r>
              <w:t>Parsa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FDE36E" w14:textId="010F3305" w:rsidR="00001CBC" w:rsidRPr="0062715C" w:rsidRDefault="00001CBC" w:rsidP="00001CBC">
            <w:pPr>
              <w:pStyle w:val="Standard1"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0AECCB" w14:textId="12ABCA10" w:rsidR="00001CBC" w:rsidRDefault="001A74E7" w:rsidP="00001CBC">
            <w:pPr>
              <w:pStyle w:val="Standard1"/>
              <w:spacing w:before="120" w:after="120"/>
            </w:pPr>
            <w:r>
              <w:t>100</w:t>
            </w:r>
            <w:r w:rsidR="00001CBC">
              <w:t>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B0F12" w14:textId="7B3C3567" w:rsidR="00001CBC" w:rsidRDefault="001A74E7" w:rsidP="00001CBC">
            <w:pPr>
              <w:pStyle w:val="Standard1"/>
              <w:spacing w:before="120" w:after="120"/>
            </w:pPr>
            <w:r>
              <w:rPr>
                <w:sz w:val="18"/>
                <w:szCs w:val="18"/>
              </w:rPr>
              <w:t>19</w:t>
            </w:r>
            <w:r w:rsidR="00001CBC" w:rsidRPr="0062715C">
              <w:rPr>
                <w:sz w:val="18"/>
                <w:szCs w:val="18"/>
              </w:rPr>
              <w:t>/Sep/2025</w:t>
            </w:r>
          </w:p>
        </w:tc>
      </w:tr>
      <w:tr w:rsidR="00001CBC" w14:paraId="2CF4944B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33DDD7" w14:textId="731AEF40" w:rsidR="00001CBC" w:rsidRDefault="00001CBC" w:rsidP="00001CBC">
            <w:pPr>
              <w:pStyle w:val="Standard1"/>
              <w:spacing w:before="120" w:after="120"/>
            </w:pPr>
            <w:r>
              <w:t>High Level Requirements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D241EB" w14:textId="0337F72B" w:rsidR="00001CBC" w:rsidRDefault="00001CBC" w:rsidP="00001CBC">
            <w:pPr>
              <w:pStyle w:val="Standard1"/>
              <w:spacing w:before="120" w:after="120"/>
            </w:pPr>
            <w:r>
              <w:t>Project High Level requirements document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37B2C8" w14:textId="6D4F040D" w:rsidR="00001CBC" w:rsidRDefault="00001CBC" w:rsidP="00001CBC">
            <w:pPr>
              <w:pStyle w:val="Standard1"/>
              <w:spacing w:before="120" w:after="120"/>
            </w:pPr>
            <w:r>
              <w:t>Mehrad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D27767" w14:textId="7EE061A1" w:rsidR="00001CBC" w:rsidRPr="0062715C" w:rsidRDefault="00001CBC" w:rsidP="00001CBC">
            <w:pPr>
              <w:pStyle w:val="Standard1"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3B6E9A" w14:textId="63738FD1" w:rsidR="00001CBC" w:rsidRDefault="00001CBC" w:rsidP="00001CBC">
            <w:pPr>
              <w:pStyle w:val="Standard1"/>
              <w:spacing w:before="120" w:after="120"/>
            </w:pPr>
            <w:r>
              <w:t>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0EEF06" w14:textId="4916166C" w:rsidR="00001CBC" w:rsidRDefault="001A74E7" w:rsidP="00001CBC">
            <w:pPr>
              <w:pStyle w:val="Standard1"/>
              <w:spacing w:before="120" w:after="120"/>
            </w:pPr>
            <w:r>
              <w:rPr>
                <w:sz w:val="18"/>
                <w:szCs w:val="18"/>
              </w:rPr>
              <w:t>19</w:t>
            </w:r>
            <w:r w:rsidR="00001CBC" w:rsidRPr="0062715C">
              <w:rPr>
                <w:sz w:val="18"/>
                <w:szCs w:val="18"/>
              </w:rPr>
              <w:t>/Sep/2025</w:t>
            </w:r>
          </w:p>
        </w:tc>
      </w:tr>
      <w:tr w:rsidR="00001CBC" w14:paraId="5A5AF598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036EB2" w14:textId="034D06F1" w:rsidR="00001CBC" w:rsidRDefault="00001CBC" w:rsidP="00001CBC">
            <w:pPr>
              <w:pStyle w:val="Standard1"/>
              <w:spacing w:before="120" w:after="120"/>
            </w:pPr>
            <w:r>
              <w:t>Project Vision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BA5B8A" w14:textId="798CFA0D" w:rsidR="00001CBC" w:rsidRDefault="00001CBC" w:rsidP="00001CBC">
            <w:pPr>
              <w:pStyle w:val="Standard1"/>
              <w:spacing w:before="120" w:after="120"/>
            </w:pPr>
            <w:r>
              <w:t>Project Vision document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566B71" w14:textId="4A2B3E49" w:rsidR="00001CBC" w:rsidRDefault="00001CBC" w:rsidP="00001CBC">
            <w:pPr>
              <w:pStyle w:val="Standard1"/>
              <w:spacing w:before="120" w:after="120"/>
            </w:pPr>
            <w:r>
              <w:t>Jerry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648B44" w14:textId="010E5F31" w:rsidR="00001CBC" w:rsidRPr="0062715C" w:rsidRDefault="00001CBC" w:rsidP="00001CBC">
            <w:pPr>
              <w:pStyle w:val="Standard1"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3F98E8" w14:textId="6361341E" w:rsidR="00001CBC" w:rsidRDefault="00001CBC" w:rsidP="00001CBC">
            <w:pPr>
              <w:pStyle w:val="Standard1"/>
              <w:spacing w:before="120" w:after="120"/>
            </w:pPr>
            <w:r>
              <w:t>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D9B0A9" w14:textId="18DCF410" w:rsidR="00001CBC" w:rsidRDefault="001A74E7" w:rsidP="00001CBC">
            <w:pPr>
              <w:pStyle w:val="Standard1"/>
              <w:spacing w:before="120" w:after="120"/>
            </w:pPr>
            <w:r>
              <w:rPr>
                <w:sz w:val="18"/>
                <w:szCs w:val="18"/>
              </w:rPr>
              <w:t>19</w:t>
            </w:r>
            <w:r w:rsidR="00001CBC" w:rsidRPr="0062715C">
              <w:rPr>
                <w:sz w:val="18"/>
                <w:szCs w:val="18"/>
              </w:rPr>
              <w:t>/Sep/2025</w:t>
            </w:r>
          </w:p>
        </w:tc>
      </w:tr>
      <w:tr w:rsidR="00001CBC" w14:paraId="5A886E6B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70AC8B" w14:textId="7C149EFB" w:rsidR="00001CBC" w:rsidRDefault="00001CBC" w:rsidP="00001CBC">
            <w:pPr>
              <w:pStyle w:val="Standard1"/>
              <w:spacing w:before="120" w:after="120"/>
            </w:pPr>
            <w:r>
              <w:t>MOTM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98301B" w14:textId="295CF31B" w:rsidR="00001CBC" w:rsidRDefault="00001CBC" w:rsidP="00001CBC">
            <w:pPr>
              <w:pStyle w:val="Standard1"/>
              <w:spacing w:before="120" w:after="120"/>
            </w:pPr>
            <w:r>
              <w:t>Minutes of the meeting summary per group meeting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7A4CF4" w14:textId="08E0A75D" w:rsidR="00001CBC" w:rsidRDefault="00001CBC" w:rsidP="00001CBC">
            <w:pPr>
              <w:pStyle w:val="Standard1"/>
              <w:spacing w:before="120" w:after="120"/>
            </w:pPr>
            <w:r>
              <w:t>Kevin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E721FB" w14:textId="2064ED5C" w:rsidR="00001CBC" w:rsidRPr="0062715C" w:rsidRDefault="00001CBC" w:rsidP="00001CBC">
            <w:pPr>
              <w:pStyle w:val="Standard1"/>
              <w:spacing w:before="120" w:after="120"/>
              <w:rPr>
                <w:sz w:val="18"/>
                <w:szCs w:val="18"/>
              </w:rPr>
            </w:pPr>
            <w:r w:rsidRPr="0062715C">
              <w:rPr>
                <w:sz w:val="18"/>
                <w:szCs w:val="18"/>
              </w:rPr>
              <w:t>25/Sep/2025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0F5EE6" w14:textId="6A8035F6" w:rsidR="00001CBC" w:rsidRDefault="00001CBC" w:rsidP="00001CBC">
            <w:pPr>
              <w:pStyle w:val="Standard1"/>
              <w:spacing w:before="120" w:after="120"/>
            </w:pPr>
            <w:r>
              <w:t>30%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B84051" w14:textId="08264378" w:rsidR="00001CBC" w:rsidRDefault="001A74E7" w:rsidP="00001CBC">
            <w:pPr>
              <w:pStyle w:val="Standard1"/>
              <w:spacing w:before="120" w:after="120"/>
            </w:pPr>
            <w:r>
              <w:rPr>
                <w:sz w:val="18"/>
                <w:szCs w:val="18"/>
              </w:rPr>
              <w:t>19</w:t>
            </w:r>
            <w:r w:rsidR="00001CBC" w:rsidRPr="0062715C">
              <w:rPr>
                <w:sz w:val="18"/>
                <w:szCs w:val="18"/>
              </w:rPr>
              <w:t>/Sep/2025</w:t>
            </w:r>
          </w:p>
        </w:tc>
      </w:tr>
      <w:tr w:rsidR="004D1F7B" w14:paraId="2B162DC8" w14:textId="77777777" w:rsidTr="001A262E">
        <w:trPr>
          <w:trHeight w:val="1992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E9D64A" w14:textId="77777777" w:rsidR="004D1F7B" w:rsidRDefault="004D1F7B" w:rsidP="001A262E">
            <w:pPr>
              <w:pStyle w:val="Standard1"/>
              <w:spacing w:before="120" w:after="120"/>
            </w:pPr>
            <w:r>
              <w:t>Next meeting date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CEB4F1" w14:textId="77777777" w:rsidR="004D1F7B" w:rsidRDefault="004D1F7B" w:rsidP="001A262E">
            <w:pPr>
              <w:pStyle w:val="Standard1"/>
              <w:spacing w:before="120" w:after="120"/>
            </w:pPr>
            <w:r>
              <w:t>Date: September 19, 2025</w:t>
            </w:r>
          </w:p>
          <w:p w14:paraId="6B005624" w14:textId="77777777" w:rsidR="004D1F7B" w:rsidRDefault="004D1F7B" w:rsidP="001A262E">
            <w:pPr>
              <w:pStyle w:val="Standard1"/>
              <w:spacing w:before="120" w:after="120"/>
            </w:pPr>
            <w:r>
              <w:t>Time: 12:00PM – 02:00PM</w:t>
            </w:r>
          </w:p>
          <w:p w14:paraId="06F5A60E" w14:textId="77777777" w:rsidR="004D1F7B" w:rsidRDefault="004D1F7B" w:rsidP="001A262E">
            <w:pPr>
              <w:pStyle w:val="Standard1"/>
              <w:spacing w:before="120" w:after="120"/>
            </w:pPr>
            <w:r>
              <w:t>Location: Zoom</w:t>
            </w:r>
          </w:p>
          <w:p w14:paraId="18F02E0C" w14:textId="77777777" w:rsidR="004D1F7B" w:rsidRDefault="004D1F7B" w:rsidP="001A262E">
            <w:pPr>
              <w:pStyle w:val="Standard1"/>
              <w:spacing w:before="120" w:after="120"/>
            </w:pPr>
            <w:r>
              <w:t>Agenda: Sprint 1 planning</w:t>
            </w:r>
          </w:p>
          <w:p w14:paraId="5123365C" w14:textId="77777777" w:rsidR="004D1F7B" w:rsidRDefault="004D1F7B" w:rsidP="001A262E">
            <w:pPr>
              <w:rPr>
                <w:b/>
                <w:lang w:val="en-GB"/>
              </w:rPr>
            </w:pPr>
            <w:r w:rsidRPr="0068006E">
              <w:rPr>
                <w:b/>
                <w:lang w:val="en-GB"/>
              </w:rPr>
              <w:t>Signature:</w:t>
            </w:r>
          </w:p>
          <w:p w14:paraId="4EE94382" w14:textId="77777777" w:rsidR="004D1F7B" w:rsidRDefault="004D1F7B" w:rsidP="001A262E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1: </w:t>
            </w:r>
            <w:r w:rsidRPr="006C31C9">
              <w:t>Bayat, Mehrad</w:t>
            </w:r>
          </w:p>
          <w:p w14:paraId="65CFB521" w14:textId="77777777" w:rsidR="004D1F7B" w:rsidRDefault="004D1F7B" w:rsidP="001A262E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2: </w:t>
            </w:r>
            <w:r w:rsidRPr="006C31C9">
              <w:t>Buhain, Kevin George</w:t>
            </w:r>
          </w:p>
          <w:p w14:paraId="6C64AA32" w14:textId="77777777" w:rsidR="004D1F7B" w:rsidRDefault="004D1F7B" w:rsidP="001A262E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3: </w:t>
            </w:r>
            <w:proofErr w:type="spellStart"/>
            <w:r w:rsidRPr="006C31C9">
              <w:t>Molahosseini</w:t>
            </w:r>
            <w:proofErr w:type="spellEnd"/>
            <w:r w:rsidRPr="006C31C9">
              <w:t>, Parsa</w:t>
            </w:r>
          </w:p>
          <w:p w14:paraId="6CE23FFD" w14:textId="77777777" w:rsidR="004D1F7B" w:rsidRDefault="004D1F7B" w:rsidP="001A262E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4: </w:t>
            </w:r>
            <w:r w:rsidRPr="006C31C9">
              <w:t>Somera, Jerry-Lee</w:t>
            </w:r>
          </w:p>
          <w:p w14:paraId="3EBDC89E" w14:textId="77777777" w:rsidR="004D1F7B" w:rsidRPr="0016291E" w:rsidRDefault="004D1F7B" w:rsidP="001A262E">
            <w:pPr>
              <w:rPr>
                <w:lang w:val="en-GB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C62B0B" w14:textId="77777777" w:rsidR="004D1F7B" w:rsidRDefault="004D1F7B" w:rsidP="001A262E">
            <w:pPr>
              <w:pStyle w:val="Standard1"/>
              <w:spacing w:before="120" w:after="120"/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6E1012" w14:textId="77777777" w:rsidR="004D1F7B" w:rsidRDefault="004D1F7B" w:rsidP="001A262E">
            <w:pPr>
              <w:pStyle w:val="Standard1"/>
              <w:spacing w:before="120" w:after="120"/>
            </w:pP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6B82E4" w14:textId="77777777" w:rsidR="004D1F7B" w:rsidRDefault="004D1F7B" w:rsidP="001A262E">
            <w:pPr>
              <w:pStyle w:val="Standard1"/>
              <w:spacing w:before="120" w:after="120"/>
            </w:pP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894484" w14:textId="77777777" w:rsidR="004D1F7B" w:rsidRDefault="004D1F7B" w:rsidP="001A262E">
            <w:pPr>
              <w:pStyle w:val="Standard1"/>
              <w:spacing w:before="120" w:after="120"/>
            </w:pPr>
          </w:p>
        </w:tc>
      </w:tr>
    </w:tbl>
    <w:p w14:paraId="19F35DF6" w14:textId="77777777" w:rsidR="004D1F7B" w:rsidRDefault="004D1F7B" w:rsidP="0016291E">
      <w:pPr>
        <w:rPr>
          <w:lang w:val="en-GB"/>
        </w:rPr>
      </w:pPr>
    </w:p>
    <w:p w14:paraId="25CC19B9" w14:textId="77777777" w:rsidR="00001CBC" w:rsidRDefault="00001CBC" w:rsidP="0016291E">
      <w:pPr>
        <w:rPr>
          <w:lang w:val="en-GB"/>
        </w:rPr>
      </w:pPr>
    </w:p>
    <w:p w14:paraId="7C509FB5" w14:textId="77777777" w:rsidR="00001CBC" w:rsidRDefault="00001CBC" w:rsidP="0016291E">
      <w:pPr>
        <w:rPr>
          <w:lang w:val="en-GB"/>
        </w:rPr>
      </w:pPr>
    </w:p>
    <w:p w14:paraId="2E79297A" w14:textId="77777777" w:rsidR="00001CBC" w:rsidRDefault="00001CBC" w:rsidP="0016291E">
      <w:pPr>
        <w:rPr>
          <w:lang w:val="en-GB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19"/>
        <w:gridCol w:w="3508"/>
        <w:gridCol w:w="1559"/>
        <w:gridCol w:w="1276"/>
        <w:gridCol w:w="983"/>
        <w:gridCol w:w="1127"/>
      </w:tblGrid>
      <w:tr w:rsidR="00001CBC" w14:paraId="1A58A82E" w14:textId="77777777" w:rsidTr="001A262E">
        <w:trPr>
          <w:trHeight w:val="336"/>
        </w:trPr>
        <w:tc>
          <w:tcPr>
            <w:tcW w:w="5495" w:type="dxa"/>
            <w:gridSpan w:val="3"/>
            <w:shd w:val="pct10" w:color="auto" w:fill="auto"/>
          </w:tcPr>
          <w:p w14:paraId="6A19BCCE" w14:textId="77777777" w:rsidR="00001CBC" w:rsidRDefault="00001CBC" w:rsidP="001A262E">
            <w:pPr>
              <w:pStyle w:val="Standard1"/>
            </w:pPr>
          </w:p>
        </w:tc>
        <w:tc>
          <w:tcPr>
            <w:tcW w:w="1559" w:type="dxa"/>
            <w:shd w:val="pct10" w:color="auto" w:fill="auto"/>
          </w:tcPr>
          <w:p w14:paraId="786D1DEC" w14:textId="77777777" w:rsidR="00001CBC" w:rsidRDefault="00001CBC" w:rsidP="001A262E">
            <w:pPr>
              <w:pStyle w:val="Standard1"/>
            </w:pPr>
          </w:p>
        </w:tc>
        <w:tc>
          <w:tcPr>
            <w:tcW w:w="1276" w:type="dxa"/>
            <w:shd w:val="pct10" w:color="auto" w:fill="auto"/>
          </w:tcPr>
          <w:p w14:paraId="0D21E6F1" w14:textId="77777777" w:rsidR="00001CBC" w:rsidRDefault="00001CBC" w:rsidP="001A262E">
            <w:pPr>
              <w:pStyle w:val="Standard1"/>
            </w:pPr>
          </w:p>
        </w:tc>
        <w:tc>
          <w:tcPr>
            <w:tcW w:w="983" w:type="dxa"/>
            <w:shd w:val="pct10" w:color="auto" w:fill="auto"/>
          </w:tcPr>
          <w:p w14:paraId="68A556EF" w14:textId="77777777" w:rsidR="00001CBC" w:rsidRDefault="00001CBC" w:rsidP="001A262E">
            <w:pPr>
              <w:pStyle w:val="Standard1"/>
            </w:pPr>
          </w:p>
        </w:tc>
        <w:tc>
          <w:tcPr>
            <w:tcW w:w="1127" w:type="dxa"/>
            <w:shd w:val="pct10" w:color="auto" w:fill="auto"/>
          </w:tcPr>
          <w:p w14:paraId="2A04EF2F" w14:textId="77777777" w:rsidR="00001CBC" w:rsidRDefault="00001CBC" w:rsidP="001A262E">
            <w:pPr>
              <w:pStyle w:val="Standard1"/>
            </w:pPr>
          </w:p>
        </w:tc>
      </w:tr>
      <w:tr w:rsidR="00001CBC" w14:paraId="32F2BB58" w14:textId="77777777" w:rsidTr="001A262E">
        <w:trPr>
          <w:trHeight w:val="1447"/>
        </w:trPr>
        <w:tc>
          <w:tcPr>
            <w:tcW w:w="1987" w:type="dxa"/>
            <w:gridSpan w:val="2"/>
            <w:shd w:val="pct10" w:color="auto" w:fill="auto"/>
          </w:tcPr>
          <w:p w14:paraId="5638B8D6" w14:textId="77777777" w:rsidR="00001CBC" w:rsidRDefault="00001CBC" w:rsidP="001A262E">
            <w:pPr>
              <w:pStyle w:val="Standard1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Team </w:t>
            </w:r>
          </w:p>
          <w:p w14:paraId="5917D88F" w14:textId="77777777" w:rsidR="00001CBC" w:rsidRDefault="00001CBC" w:rsidP="001A262E">
            <w:pPr>
              <w:pStyle w:val="Standard1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 25</w:t>
            </w:r>
          </w:p>
        </w:tc>
        <w:tc>
          <w:tcPr>
            <w:tcW w:w="3508" w:type="dxa"/>
            <w:shd w:val="pct10" w:color="auto" w:fill="auto"/>
          </w:tcPr>
          <w:p w14:paraId="02DBD898" w14:textId="77777777" w:rsidR="00001CBC" w:rsidRPr="00A245F2" w:rsidRDefault="00001CBC" w:rsidP="001A262E">
            <w:pPr>
              <w:pStyle w:val="Standard1"/>
              <w:spacing w:before="0" w:after="0"/>
              <w:rPr>
                <w:b/>
                <w:sz w:val="36"/>
                <w:szCs w:val="36"/>
              </w:rPr>
            </w:pPr>
            <w:r w:rsidRPr="00A245F2">
              <w:rPr>
                <w:b/>
                <w:sz w:val="36"/>
                <w:szCs w:val="36"/>
              </w:rPr>
              <w:t>Capstone Project I</w:t>
            </w:r>
          </w:p>
          <w:p w14:paraId="4710EF3F" w14:textId="77777777" w:rsidR="00001CBC" w:rsidRPr="00A245F2" w:rsidRDefault="00001CBC" w:rsidP="001A262E">
            <w:pPr>
              <w:pStyle w:val="Standard1"/>
              <w:spacing w:before="0" w:after="0"/>
              <w:ind w:firstLine="720"/>
              <w:rPr>
                <w:b/>
                <w:sz w:val="36"/>
                <w:szCs w:val="36"/>
              </w:rPr>
            </w:pPr>
          </w:p>
          <w:p w14:paraId="6FB72E49" w14:textId="29E9E70A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  <w:r w:rsidRPr="00A245F2">
              <w:rPr>
                <w:b/>
                <w:sz w:val="36"/>
                <w:szCs w:val="36"/>
              </w:rPr>
              <w:t xml:space="preserve">Minutes of Meeting # </w:t>
            </w:r>
            <w:r w:rsidR="001A74E7">
              <w:rPr>
                <w:b/>
                <w:sz w:val="36"/>
                <w:szCs w:val="36"/>
              </w:rPr>
              <w:t>3</w:t>
            </w:r>
          </w:p>
          <w:p w14:paraId="617794AA" w14:textId="0607D02E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Date: September </w:t>
            </w:r>
            <w:r w:rsidR="001A74E7">
              <w:rPr>
                <w:b/>
                <w:sz w:val="24"/>
              </w:rPr>
              <w:t>25</w:t>
            </w:r>
            <w:r>
              <w:rPr>
                <w:b/>
                <w:sz w:val="24"/>
              </w:rPr>
              <w:t xml:space="preserve">, </w:t>
            </w:r>
            <w:proofErr w:type="gramStart"/>
            <w:r>
              <w:rPr>
                <w:b/>
                <w:sz w:val="24"/>
              </w:rPr>
              <w:t>2025</w:t>
            </w:r>
            <w:proofErr w:type="gramEnd"/>
            <w:r>
              <w:rPr>
                <w:b/>
                <w:sz w:val="24"/>
              </w:rPr>
              <w:t xml:space="preserve">                                       Time: 12:00PM – 02:00PM</w:t>
            </w:r>
          </w:p>
          <w:p w14:paraId="438F1832" w14:textId="77777777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Location: Zoom</w:t>
            </w:r>
          </w:p>
        </w:tc>
        <w:tc>
          <w:tcPr>
            <w:tcW w:w="1559" w:type="dxa"/>
            <w:shd w:val="pct10" w:color="auto" w:fill="auto"/>
          </w:tcPr>
          <w:p w14:paraId="63A01938" w14:textId="77777777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1276" w:type="dxa"/>
            <w:shd w:val="pct10" w:color="auto" w:fill="auto"/>
          </w:tcPr>
          <w:p w14:paraId="0FF45822" w14:textId="77777777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983" w:type="dxa"/>
            <w:shd w:val="pct10" w:color="auto" w:fill="auto"/>
          </w:tcPr>
          <w:p w14:paraId="2BE5BB36" w14:textId="77777777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  <w:tc>
          <w:tcPr>
            <w:tcW w:w="1127" w:type="dxa"/>
            <w:shd w:val="pct10" w:color="auto" w:fill="auto"/>
          </w:tcPr>
          <w:p w14:paraId="274BDC90" w14:textId="77777777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  <w:p w14:paraId="245940E7" w14:textId="77777777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  <w:p w14:paraId="0F1BA76D" w14:textId="77777777" w:rsidR="00001CBC" w:rsidRDefault="00001CBC" w:rsidP="001A262E">
            <w:pPr>
              <w:pStyle w:val="Standard1"/>
              <w:spacing w:before="0" w:after="0"/>
              <w:rPr>
                <w:b/>
                <w:sz w:val="24"/>
              </w:rPr>
            </w:pPr>
          </w:p>
        </w:tc>
      </w:tr>
      <w:tr w:rsidR="00001CBC" w14:paraId="2C91E88D" w14:textId="77777777" w:rsidTr="001A262E">
        <w:trPr>
          <w:trHeight w:val="137"/>
        </w:trPr>
        <w:tc>
          <w:tcPr>
            <w:tcW w:w="5495" w:type="dxa"/>
            <w:gridSpan w:val="3"/>
            <w:tcBorders>
              <w:bottom w:val="double" w:sz="6" w:space="0" w:color="auto"/>
            </w:tcBorders>
            <w:shd w:val="pct10" w:color="auto" w:fill="auto"/>
          </w:tcPr>
          <w:p w14:paraId="2509E208" w14:textId="77777777" w:rsidR="00001CBC" w:rsidRDefault="00001CBC" w:rsidP="001A262E">
            <w:pPr>
              <w:pStyle w:val="Standard1"/>
            </w:pPr>
          </w:p>
        </w:tc>
        <w:tc>
          <w:tcPr>
            <w:tcW w:w="1559" w:type="dxa"/>
            <w:tcBorders>
              <w:bottom w:val="double" w:sz="6" w:space="0" w:color="auto"/>
            </w:tcBorders>
            <w:shd w:val="pct10" w:color="auto" w:fill="auto"/>
          </w:tcPr>
          <w:p w14:paraId="07311631" w14:textId="77777777" w:rsidR="00001CBC" w:rsidRDefault="00001CBC" w:rsidP="001A262E">
            <w:pPr>
              <w:pStyle w:val="Standard1"/>
            </w:pPr>
          </w:p>
        </w:tc>
        <w:tc>
          <w:tcPr>
            <w:tcW w:w="1276" w:type="dxa"/>
            <w:tcBorders>
              <w:bottom w:val="double" w:sz="6" w:space="0" w:color="auto"/>
            </w:tcBorders>
            <w:shd w:val="pct10" w:color="auto" w:fill="auto"/>
          </w:tcPr>
          <w:p w14:paraId="012CFBA5" w14:textId="77777777" w:rsidR="00001CBC" w:rsidRDefault="00001CBC" w:rsidP="001A262E">
            <w:pPr>
              <w:pStyle w:val="Standard1"/>
            </w:pPr>
          </w:p>
        </w:tc>
        <w:tc>
          <w:tcPr>
            <w:tcW w:w="983" w:type="dxa"/>
            <w:tcBorders>
              <w:bottom w:val="double" w:sz="6" w:space="0" w:color="auto"/>
            </w:tcBorders>
            <w:shd w:val="pct10" w:color="auto" w:fill="auto"/>
          </w:tcPr>
          <w:p w14:paraId="35BE9201" w14:textId="77777777" w:rsidR="00001CBC" w:rsidRDefault="00001CBC" w:rsidP="001A262E">
            <w:pPr>
              <w:pStyle w:val="Standard1"/>
            </w:pPr>
          </w:p>
        </w:tc>
        <w:tc>
          <w:tcPr>
            <w:tcW w:w="1127" w:type="dxa"/>
            <w:tcBorders>
              <w:bottom w:val="double" w:sz="6" w:space="0" w:color="auto"/>
            </w:tcBorders>
            <w:shd w:val="pct10" w:color="auto" w:fill="auto"/>
          </w:tcPr>
          <w:p w14:paraId="6AF3F885" w14:textId="77777777" w:rsidR="00001CBC" w:rsidRDefault="00001CBC" w:rsidP="001A262E">
            <w:pPr>
              <w:pStyle w:val="Standard1"/>
            </w:pPr>
          </w:p>
        </w:tc>
      </w:tr>
      <w:tr w:rsidR="00001CBC" w14:paraId="090D60D7" w14:textId="77777777" w:rsidTr="001A262E">
        <w:trPr>
          <w:trHeight w:val="465"/>
        </w:trPr>
        <w:tc>
          <w:tcPr>
            <w:tcW w:w="5495" w:type="dxa"/>
            <w:gridSpan w:val="3"/>
          </w:tcPr>
          <w:p w14:paraId="749321CA" w14:textId="77777777" w:rsidR="00001CBC" w:rsidRDefault="00001CBC" w:rsidP="001A262E">
            <w:pPr>
              <w:pStyle w:val="Standard1"/>
            </w:pPr>
          </w:p>
        </w:tc>
        <w:tc>
          <w:tcPr>
            <w:tcW w:w="1559" w:type="dxa"/>
          </w:tcPr>
          <w:p w14:paraId="4B8447E8" w14:textId="77777777" w:rsidR="00001CBC" w:rsidRDefault="00001CBC" w:rsidP="001A262E">
            <w:pPr>
              <w:pStyle w:val="Standard1"/>
            </w:pPr>
          </w:p>
        </w:tc>
        <w:tc>
          <w:tcPr>
            <w:tcW w:w="1276" w:type="dxa"/>
          </w:tcPr>
          <w:p w14:paraId="2CC75D22" w14:textId="77777777" w:rsidR="00001CBC" w:rsidRDefault="00001CBC" w:rsidP="001A262E">
            <w:pPr>
              <w:pStyle w:val="Standard1"/>
            </w:pPr>
          </w:p>
        </w:tc>
        <w:tc>
          <w:tcPr>
            <w:tcW w:w="983" w:type="dxa"/>
          </w:tcPr>
          <w:p w14:paraId="774CB09F" w14:textId="77777777" w:rsidR="00001CBC" w:rsidRDefault="00001CBC" w:rsidP="001A262E">
            <w:pPr>
              <w:pStyle w:val="Standard1"/>
            </w:pPr>
          </w:p>
        </w:tc>
        <w:tc>
          <w:tcPr>
            <w:tcW w:w="1127" w:type="dxa"/>
          </w:tcPr>
          <w:p w14:paraId="5420CAB5" w14:textId="77777777" w:rsidR="00001CBC" w:rsidRDefault="00001CBC" w:rsidP="001A262E">
            <w:pPr>
              <w:pStyle w:val="Standard1"/>
            </w:pPr>
          </w:p>
        </w:tc>
      </w:tr>
      <w:tr w:rsidR="00001CBC" w14:paraId="5144C511" w14:textId="77777777" w:rsidTr="001A262E">
        <w:trPr>
          <w:trHeight w:val="981"/>
        </w:trPr>
        <w:tc>
          <w:tcPr>
            <w:tcW w:w="1987" w:type="dxa"/>
            <w:gridSpan w:val="2"/>
          </w:tcPr>
          <w:p w14:paraId="6148DED6" w14:textId="77777777" w:rsidR="00001CBC" w:rsidRDefault="00001CBC" w:rsidP="001A262E">
            <w:r>
              <w:t>Attendees:</w:t>
            </w:r>
          </w:p>
        </w:tc>
        <w:tc>
          <w:tcPr>
            <w:tcW w:w="3508" w:type="dxa"/>
          </w:tcPr>
          <w:p w14:paraId="4399A390" w14:textId="77777777" w:rsidR="00001CBC" w:rsidRDefault="00001CBC" w:rsidP="001A262E">
            <w:pPr>
              <w:pStyle w:val="Standard1"/>
            </w:pPr>
            <w:r>
              <w:t xml:space="preserve">Team member 1: </w:t>
            </w:r>
            <w:proofErr w:type="spellStart"/>
            <w:r w:rsidRPr="006C31C9">
              <w:t>Molahosseini</w:t>
            </w:r>
            <w:proofErr w:type="spellEnd"/>
            <w:r w:rsidRPr="006C31C9">
              <w:t>, Parsa</w:t>
            </w:r>
          </w:p>
          <w:p w14:paraId="09499890" w14:textId="77777777" w:rsidR="00001CBC" w:rsidRDefault="00001CBC" w:rsidP="001A262E">
            <w:pPr>
              <w:pStyle w:val="Standard1"/>
            </w:pPr>
            <w:r>
              <w:t xml:space="preserve">Team member 2: </w:t>
            </w:r>
            <w:r w:rsidRPr="006C31C9">
              <w:t>Buhain, Kevin George</w:t>
            </w:r>
          </w:p>
          <w:p w14:paraId="7824B3C2" w14:textId="73392BC0" w:rsidR="001A74E7" w:rsidRPr="001A74E7" w:rsidRDefault="001A74E7" w:rsidP="001A74E7">
            <w:pPr>
              <w:rPr>
                <w:lang w:val="en-GB"/>
              </w:rPr>
            </w:pPr>
            <w:r>
              <w:t xml:space="preserve">Team </w:t>
            </w:r>
            <w:proofErr w:type="gramStart"/>
            <w:r>
              <w:t>member</w:t>
            </w:r>
            <w:proofErr w:type="gramEnd"/>
            <w:r>
              <w:t xml:space="preserve"> 3: </w:t>
            </w:r>
            <w:r w:rsidRPr="006C31C9">
              <w:t>Somera, Jerry-Lee</w:t>
            </w:r>
          </w:p>
        </w:tc>
        <w:tc>
          <w:tcPr>
            <w:tcW w:w="1559" w:type="dxa"/>
          </w:tcPr>
          <w:p w14:paraId="3311219F" w14:textId="77777777" w:rsidR="00001CBC" w:rsidRDefault="00001CBC" w:rsidP="001A262E">
            <w:pPr>
              <w:pStyle w:val="Standard1"/>
            </w:pPr>
          </w:p>
        </w:tc>
        <w:tc>
          <w:tcPr>
            <w:tcW w:w="1276" w:type="dxa"/>
          </w:tcPr>
          <w:p w14:paraId="3343AC40" w14:textId="77777777" w:rsidR="00001CBC" w:rsidRDefault="00001CBC" w:rsidP="001A262E">
            <w:pPr>
              <w:pStyle w:val="Standard1"/>
            </w:pPr>
          </w:p>
        </w:tc>
        <w:tc>
          <w:tcPr>
            <w:tcW w:w="983" w:type="dxa"/>
          </w:tcPr>
          <w:p w14:paraId="4633E4C6" w14:textId="77777777" w:rsidR="00001CBC" w:rsidRDefault="00001CBC" w:rsidP="001A262E">
            <w:pPr>
              <w:pStyle w:val="Standard1"/>
            </w:pPr>
          </w:p>
        </w:tc>
        <w:tc>
          <w:tcPr>
            <w:tcW w:w="1127" w:type="dxa"/>
          </w:tcPr>
          <w:p w14:paraId="4FDC4B62" w14:textId="77777777" w:rsidR="00001CBC" w:rsidRDefault="00001CBC" w:rsidP="001A262E">
            <w:pPr>
              <w:pStyle w:val="Standard1"/>
            </w:pPr>
          </w:p>
        </w:tc>
      </w:tr>
      <w:tr w:rsidR="00001CBC" w14:paraId="0A75A455" w14:textId="77777777" w:rsidTr="001A262E">
        <w:trPr>
          <w:trHeight w:val="68"/>
        </w:trPr>
        <w:tc>
          <w:tcPr>
            <w:tcW w:w="5495" w:type="dxa"/>
            <w:gridSpan w:val="3"/>
          </w:tcPr>
          <w:p w14:paraId="56490E8B" w14:textId="77777777" w:rsidR="00001CBC" w:rsidRDefault="00001CBC" w:rsidP="001A262E">
            <w:pPr>
              <w:pStyle w:val="Standard1"/>
            </w:pPr>
          </w:p>
        </w:tc>
        <w:tc>
          <w:tcPr>
            <w:tcW w:w="1559" w:type="dxa"/>
          </w:tcPr>
          <w:p w14:paraId="4BBFBD84" w14:textId="77777777" w:rsidR="00001CBC" w:rsidRDefault="00001CBC" w:rsidP="001A262E">
            <w:pPr>
              <w:pStyle w:val="Standard1"/>
            </w:pPr>
          </w:p>
        </w:tc>
        <w:tc>
          <w:tcPr>
            <w:tcW w:w="1276" w:type="dxa"/>
          </w:tcPr>
          <w:p w14:paraId="15D654B0" w14:textId="77777777" w:rsidR="00001CBC" w:rsidRDefault="00001CBC" w:rsidP="001A262E">
            <w:pPr>
              <w:pStyle w:val="Standard1"/>
            </w:pPr>
          </w:p>
        </w:tc>
        <w:tc>
          <w:tcPr>
            <w:tcW w:w="983" w:type="dxa"/>
          </w:tcPr>
          <w:p w14:paraId="5A7B8E58" w14:textId="77777777" w:rsidR="00001CBC" w:rsidRDefault="00001CBC" w:rsidP="001A262E">
            <w:pPr>
              <w:pStyle w:val="Standard1"/>
            </w:pPr>
          </w:p>
        </w:tc>
        <w:tc>
          <w:tcPr>
            <w:tcW w:w="1127" w:type="dxa"/>
          </w:tcPr>
          <w:p w14:paraId="5110BED4" w14:textId="77777777" w:rsidR="00001CBC" w:rsidRDefault="00001CBC" w:rsidP="001A262E">
            <w:pPr>
              <w:pStyle w:val="Standard1"/>
            </w:pPr>
          </w:p>
        </w:tc>
      </w:tr>
      <w:tr w:rsidR="00001CBC" w14:paraId="1377DC05" w14:textId="77777777" w:rsidTr="001A262E">
        <w:trPr>
          <w:trHeight w:val="711"/>
        </w:trPr>
        <w:tc>
          <w:tcPr>
            <w:tcW w:w="5495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5E2E1822" w14:textId="77777777" w:rsidR="00001CBC" w:rsidRDefault="00001CBC" w:rsidP="001A262E">
            <w:pPr>
              <w:pStyle w:val="Standard1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Agenda    </w:t>
            </w:r>
          </w:p>
        </w:tc>
        <w:tc>
          <w:tcPr>
            <w:tcW w:w="1559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2960C697" w14:textId="77777777" w:rsidR="00001CBC" w:rsidRDefault="00001CBC" w:rsidP="001A262E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00AF5A76" w14:textId="77777777" w:rsidR="00001CBC" w:rsidRDefault="00001CBC" w:rsidP="001A262E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983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622E1EE8" w14:textId="77777777" w:rsidR="00001CBC" w:rsidRDefault="00001CBC" w:rsidP="001A262E">
            <w:pPr>
              <w:pStyle w:val="Standard1"/>
              <w:rPr>
                <w:b/>
                <w:sz w:val="36"/>
              </w:rPr>
            </w:pPr>
          </w:p>
        </w:tc>
        <w:tc>
          <w:tcPr>
            <w:tcW w:w="1127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</w:tcPr>
          <w:p w14:paraId="1E649369" w14:textId="77777777" w:rsidR="00001CBC" w:rsidRDefault="00001CBC" w:rsidP="001A262E">
            <w:pPr>
              <w:pStyle w:val="Standard1"/>
              <w:rPr>
                <w:b/>
                <w:sz w:val="36"/>
              </w:rPr>
            </w:pPr>
          </w:p>
        </w:tc>
      </w:tr>
      <w:tr w:rsidR="00001CBC" w14:paraId="4A528A83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405A1E" w14:textId="77777777" w:rsidR="00001CBC" w:rsidRDefault="00001CBC" w:rsidP="001A262E">
            <w:pPr>
              <w:pStyle w:val="Standard1"/>
              <w:spacing w:before="120" w:after="120"/>
            </w:pPr>
            <w:r w:rsidRPr="00285969">
              <w:rPr>
                <w:b/>
              </w:rPr>
              <w:t>Item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CE3AD7" w14:textId="77777777" w:rsidR="00001CBC" w:rsidRDefault="00001CBC" w:rsidP="001A262E">
            <w:pPr>
              <w:pStyle w:val="Standard1"/>
              <w:spacing w:before="120" w:after="120"/>
            </w:pPr>
            <w:r w:rsidRPr="00285969">
              <w:rPr>
                <w:b/>
              </w:rPr>
              <w:t>Description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B43362" w14:textId="77777777" w:rsidR="00001CBC" w:rsidRDefault="00001CBC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Responsibility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23F1F2" w14:textId="77777777" w:rsidR="00001CBC" w:rsidRDefault="00001CBC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Planned completion Date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05A55B" w14:textId="77777777" w:rsidR="00001CBC" w:rsidRDefault="00001CBC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Status</w:t>
            </w:r>
          </w:p>
          <w:p w14:paraId="46A58919" w14:textId="77777777" w:rsidR="00001CBC" w:rsidRDefault="00001CBC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>% done till date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89536E" w14:textId="77777777" w:rsidR="00001CBC" w:rsidRPr="00285969" w:rsidRDefault="00001CBC" w:rsidP="001A262E">
            <w:pPr>
              <w:pStyle w:val="Standard1"/>
              <w:spacing w:before="120" w:after="120"/>
              <w:rPr>
                <w:b/>
              </w:rPr>
            </w:pPr>
            <w:r>
              <w:rPr>
                <w:b/>
              </w:rPr>
              <w:t xml:space="preserve"> Actual Date</w:t>
            </w:r>
          </w:p>
        </w:tc>
      </w:tr>
      <w:tr w:rsidR="00001CBC" w14:paraId="4AEF2A05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989E7A" w14:textId="77777777" w:rsidR="00001CBC" w:rsidRDefault="00001CBC" w:rsidP="001A262E">
            <w:pPr>
              <w:pStyle w:val="Standard1"/>
              <w:spacing w:before="120" w:after="120"/>
            </w:pPr>
            <w:r>
              <w:t>Review of previous meeting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0494D3" w14:textId="5FC3C03F" w:rsidR="00001CBC" w:rsidRDefault="00001CBC" w:rsidP="001A262E">
            <w:pPr>
              <w:pStyle w:val="Standard1"/>
              <w:spacing w:before="120" w:after="120"/>
            </w:pPr>
            <w:r>
              <w:t>Sprint 1 requirements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CE28B7" w14:textId="77777777" w:rsidR="00001CBC" w:rsidRDefault="00001CBC" w:rsidP="001A262E">
            <w:pPr>
              <w:pStyle w:val="Standard1"/>
              <w:spacing w:before="120" w:after="120"/>
            </w:pPr>
            <w:r>
              <w:t>All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FCA196" w14:textId="3B494CCC" w:rsidR="00001CBC" w:rsidRPr="0062715C" w:rsidRDefault="00001CBC" w:rsidP="001A262E">
            <w:pPr>
              <w:pStyle w:val="Standard1"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  <w:r w:rsidRPr="0062715C">
              <w:rPr>
                <w:sz w:val="18"/>
                <w:szCs w:val="18"/>
              </w:rPr>
              <w:t>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CFDEAB" w14:textId="71739EC9" w:rsidR="00001CBC" w:rsidRDefault="00001CBC" w:rsidP="001A262E">
            <w:pPr>
              <w:pStyle w:val="Standard1"/>
              <w:spacing w:before="120" w:after="120"/>
            </w:pPr>
            <w:r>
              <w:t>100</w:t>
            </w:r>
            <w:r>
              <w:t>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9E249C" w14:textId="486253E2" w:rsidR="00001CBC" w:rsidRDefault="00001CBC" w:rsidP="001A262E">
            <w:pPr>
              <w:pStyle w:val="Standard1"/>
              <w:spacing w:before="120" w:after="120"/>
            </w:pPr>
            <w:r>
              <w:rPr>
                <w:sz w:val="18"/>
                <w:szCs w:val="18"/>
              </w:rPr>
              <w:t>27</w:t>
            </w:r>
            <w:r w:rsidRPr="004D1F7B">
              <w:rPr>
                <w:sz w:val="18"/>
                <w:szCs w:val="18"/>
              </w:rPr>
              <w:t>/Sep/2025</w:t>
            </w:r>
          </w:p>
        </w:tc>
      </w:tr>
      <w:tr w:rsidR="00001CBC" w14:paraId="6D3DB669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9B8558" w14:textId="77777777" w:rsidR="00001CBC" w:rsidRDefault="00001CBC" w:rsidP="00001CBC">
            <w:pPr>
              <w:pStyle w:val="Standard1"/>
              <w:spacing w:before="120" w:after="120"/>
            </w:pPr>
            <w:r>
              <w:t>Project Summary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5756FD" w14:textId="77777777" w:rsidR="00001CBC" w:rsidRDefault="00001CBC" w:rsidP="00001CBC">
            <w:pPr>
              <w:pStyle w:val="Standard1"/>
              <w:spacing w:before="120" w:after="120"/>
            </w:pPr>
            <w:r>
              <w:t>Project Summary document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B0EF77" w14:textId="77777777" w:rsidR="00001CBC" w:rsidRDefault="00001CBC" w:rsidP="00001CBC">
            <w:pPr>
              <w:pStyle w:val="Standard1"/>
              <w:spacing w:before="120" w:after="120"/>
            </w:pPr>
            <w:r>
              <w:t>Parsa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DF93FA" w14:textId="2788F217" w:rsidR="00001CBC" w:rsidRPr="0062715C" w:rsidRDefault="00001CBC" w:rsidP="00001CBC">
            <w:pPr>
              <w:pStyle w:val="Standard1"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3CBF4D" w14:textId="71363E2E" w:rsidR="00001CBC" w:rsidRDefault="001A74E7" w:rsidP="00001CBC">
            <w:pPr>
              <w:pStyle w:val="Standard1"/>
              <w:spacing w:before="120" w:after="120"/>
            </w:pPr>
            <w:r>
              <w:t>100%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83D2E0" w14:textId="24D07C4D" w:rsidR="00001CBC" w:rsidRDefault="00001CBC" w:rsidP="00001CBC">
            <w:pPr>
              <w:pStyle w:val="Standard1"/>
              <w:spacing w:before="120" w:after="120"/>
            </w:pPr>
            <w:r w:rsidRPr="0062715C">
              <w:rPr>
                <w:sz w:val="18"/>
                <w:szCs w:val="18"/>
              </w:rPr>
              <w:t>2</w:t>
            </w:r>
            <w:r w:rsidR="001A74E7">
              <w:rPr>
                <w:sz w:val="18"/>
                <w:szCs w:val="18"/>
              </w:rPr>
              <w:t>5</w:t>
            </w:r>
            <w:r w:rsidRPr="0062715C">
              <w:rPr>
                <w:sz w:val="18"/>
                <w:szCs w:val="18"/>
              </w:rPr>
              <w:t>/Sep/2025</w:t>
            </w:r>
          </w:p>
        </w:tc>
      </w:tr>
      <w:tr w:rsidR="00001CBC" w14:paraId="0DD42FDF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8BCE95" w14:textId="77777777" w:rsidR="00001CBC" w:rsidRDefault="00001CBC" w:rsidP="00001CBC">
            <w:pPr>
              <w:pStyle w:val="Standard1"/>
              <w:spacing w:before="120" w:after="120"/>
            </w:pPr>
            <w:r>
              <w:t>High Level Requirements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810E75" w14:textId="77777777" w:rsidR="00001CBC" w:rsidRDefault="00001CBC" w:rsidP="00001CBC">
            <w:pPr>
              <w:pStyle w:val="Standard1"/>
              <w:spacing w:before="120" w:after="120"/>
            </w:pPr>
            <w:r>
              <w:t>Project High Level requirements document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1480BC" w14:textId="77777777" w:rsidR="00001CBC" w:rsidRDefault="00001CBC" w:rsidP="00001CBC">
            <w:pPr>
              <w:pStyle w:val="Standard1"/>
              <w:spacing w:before="120" w:after="120"/>
            </w:pPr>
            <w:r>
              <w:t>Mehrad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9B8B28" w14:textId="7EF94BE9" w:rsidR="00001CBC" w:rsidRPr="0062715C" w:rsidRDefault="00001CBC" w:rsidP="00001CBC">
            <w:pPr>
              <w:pStyle w:val="Standard1"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3655B8" w14:textId="74C3AE3C" w:rsidR="00001CBC" w:rsidRDefault="001A74E7" w:rsidP="00001CBC">
            <w:pPr>
              <w:pStyle w:val="Standard1"/>
              <w:spacing w:before="120" w:after="120"/>
            </w:pPr>
            <w:r>
              <w:t>100%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836C08" w14:textId="6553FA22" w:rsidR="00001CBC" w:rsidRDefault="00001CBC" w:rsidP="00001CBC">
            <w:pPr>
              <w:pStyle w:val="Standard1"/>
              <w:spacing w:before="120" w:after="120"/>
            </w:pPr>
            <w:r w:rsidRPr="0062715C">
              <w:rPr>
                <w:sz w:val="18"/>
                <w:szCs w:val="18"/>
              </w:rPr>
              <w:t>2</w:t>
            </w:r>
            <w:r w:rsidR="001A74E7">
              <w:rPr>
                <w:sz w:val="18"/>
                <w:szCs w:val="18"/>
              </w:rPr>
              <w:t>5</w:t>
            </w:r>
            <w:r w:rsidRPr="0062715C">
              <w:rPr>
                <w:sz w:val="18"/>
                <w:szCs w:val="18"/>
              </w:rPr>
              <w:t>/Sep/2025</w:t>
            </w:r>
          </w:p>
        </w:tc>
      </w:tr>
      <w:tr w:rsidR="00001CBC" w14:paraId="1CF8D39B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D43FF" w14:textId="77777777" w:rsidR="00001CBC" w:rsidRDefault="00001CBC" w:rsidP="00001CBC">
            <w:pPr>
              <w:pStyle w:val="Standard1"/>
              <w:spacing w:before="120" w:after="120"/>
            </w:pPr>
            <w:r>
              <w:t>Project Vision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665A23" w14:textId="77777777" w:rsidR="00001CBC" w:rsidRDefault="00001CBC" w:rsidP="00001CBC">
            <w:pPr>
              <w:pStyle w:val="Standard1"/>
              <w:spacing w:before="120" w:after="120"/>
            </w:pPr>
            <w:r>
              <w:t>Project Vision document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9CDC04" w14:textId="77777777" w:rsidR="00001CBC" w:rsidRDefault="00001CBC" w:rsidP="00001CBC">
            <w:pPr>
              <w:pStyle w:val="Standard1"/>
              <w:spacing w:before="120" w:after="120"/>
            </w:pPr>
            <w:r>
              <w:t>Jerry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B13D21" w14:textId="0B3E78A8" w:rsidR="00001CBC" w:rsidRPr="0062715C" w:rsidRDefault="00001CBC" w:rsidP="00001CBC">
            <w:pPr>
              <w:pStyle w:val="Standard1"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82CCE5" w14:textId="1DDA3F51" w:rsidR="00001CBC" w:rsidRDefault="001A74E7" w:rsidP="00001CBC">
            <w:pPr>
              <w:pStyle w:val="Standard1"/>
              <w:spacing w:before="120" w:after="120"/>
            </w:pPr>
            <w:r>
              <w:t>100%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FB1F9E" w14:textId="339B28B5" w:rsidR="00001CBC" w:rsidRDefault="00001CBC" w:rsidP="00001CBC">
            <w:pPr>
              <w:pStyle w:val="Standard1"/>
              <w:spacing w:before="120" w:after="120"/>
            </w:pPr>
            <w:r w:rsidRPr="0062715C">
              <w:rPr>
                <w:sz w:val="18"/>
                <w:szCs w:val="18"/>
              </w:rPr>
              <w:t>2</w:t>
            </w:r>
            <w:r w:rsidR="001A74E7">
              <w:rPr>
                <w:sz w:val="18"/>
                <w:szCs w:val="18"/>
              </w:rPr>
              <w:t>5</w:t>
            </w:r>
            <w:r w:rsidRPr="0062715C">
              <w:rPr>
                <w:sz w:val="18"/>
                <w:szCs w:val="18"/>
              </w:rPr>
              <w:t>/Sep/2025</w:t>
            </w:r>
          </w:p>
        </w:tc>
      </w:tr>
      <w:tr w:rsidR="00001CBC" w14:paraId="0AE906CD" w14:textId="77777777" w:rsidTr="001A262E">
        <w:trPr>
          <w:trHeight w:val="615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DAA7AB" w14:textId="77777777" w:rsidR="00001CBC" w:rsidRDefault="00001CBC" w:rsidP="00001CBC">
            <w:pPr>
              <w:pStyle w:val="Standard1"/>
              <w:spacing w:before="120" w:after="120"/>
            </w:pPr>
            <w:r>
              <w:t>MOTM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5F141A" w14:textId="77777777" w:rsidR="00001CBC" w:rsidRDefault="00001CBC" w:rsidP="00001CBC">
            <w:pPr>
              <w:pStyle w:val="Standard1"/>
              <w:spacing w:before="120" w:after="120"/>
            </w:pPr>
            <w:r>
              <w:t>Minutes of the meeting summary per group meeting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930023" w14:textId="77777777" w:rsidR="00001CBC" w:rsidRDefault="00001CBC" w:rsidP="00001CBC">
            <w:pPr>
              <w:pStyle w:val="Standard1"/>
              <w:spacing w:before="120" w:after="120"/>
            </w:pPr>
            <w:r>
              <w:t>Kevin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791EA0" w14:textId="137051C3" w:rsidR="00001CBC" w:rsidRPr="0062715C" w:rsidRDefault="00001CBC" w:rsidP="00001CBC">
            <w:pPr>
              <w:pStyle w:val="Standard1"/>
              <w:spacing w:before="120" w:after="120"/>
              <w:rPr>
                <w:sz w:val="18"/>
                <w:szCs w:val="18"/>
              </w:rPr>
            </w:pPr>
            <w:r w:rsidRPr="0062715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  <w:r w:rsidRPr="0062715C">
              <w:rPr>
                <w:sz w:val="18"/>
                <w:szCs w:val="18"/>
              </w:rPr>
              <w:t>/Sep/2025</w:t>
            </w: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98A6C9" w14:textId="4DCF2FC1" w:rsidR="00001CBC" w:rsidRDefault="001A74E7" w:rsidP="00001CBC">
            <w:pPr>
              <w:pStyle w:val="Standard1"/>
              <w:spacing w:before="120" w:after="120"/>
            </w:pPr>
            <w:r>
              <w:t>100%</w:t>
            </w: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432B82" w14:textId="51E52B49" w:rsidR="00001CBC" w:rsidRDefault="00001CBC" w:rsidP="00001CBC">
            <w:pPr>
              <w:pStyle w:val="Standard1"/>
              <w:spacing w:before="120" w:after="120"/>
            </w:pPr>
            <w:r w:rsidRPr="0062715C">
              <w:rPr>
                <w:sz w:val="18"/>
                <w:szCs w:val="18"/>
              </w:rPr>
              <w:t>2</w:t>
            </w:r>
            <w:r w:rsidR="001A74E7">
              <w:rPr>
                <w:sz w:val="18"/>
                <w:szCs w:val="18"/>
              </w:rPr>
              <w:t>5</w:t>
            </w:r>
            <w:r w:rsidRPr="0062715C">
              <w:rPr>
                <w:sz w:val="18"/>
                <w:szCs w:val="18"/>
              </w:rPr>
              <w:t>/Sep/2025</w:t>
            </w:r>
          </w:p>
        </w:tc>
      </w:tr>
      <w:tr w:rsidR="00001CBC" w14:paraId="65765400" w14:textId="77777777" w:rsidTr="001A262E">
        <w:trPr>
          <w:trHeight w:val="1992"/>
        </w:trPr>
        <w:tc>
          <w:tcPr>
            <w:tcW w:w="1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B6A198" w14:textId="77777777" w:rsidR="00001CBC" w:rsidRDefault="00001CBC" w:rsidP="001A262E">
            <w:pPr>
              <w:pStyle w:val="Standard1"/>
              <w:spacing w:before="120" w:after="120"/>
            </w:pPr>
            <w:r>
              <w:t>Next meeting date</w:t>
            </w:r>
          </w:p>
        </w:tc>
        <w:tc>
          <w:tcPr>
            <w:tcW w:w="38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6203C3" w14:textId="58EC7FCF" w:rsidR="00001CBC" w:rsidRDefault="00001CBC" w:rsidP="001A262E">
            <w:pPr>
              <w:pStyle w:val="Standard1"/>
              <w:spacing w:before="120" w:after="120"/>
            </w:pPr>
            <w:r>
              <w:t xml:space="preserve">Date: </w:t>
            </w:r>
            <w:r w:rsidR="001A74E7">
              <w:t>October 03</w:t>
            </w:r>
            <w:r>
              <w:t>, 2025</w:t>
            </w:r>
          </w:p>
          <w:p w14:paraId="28370484" w14:textId="77777777" w:rsidR="00001CBC" w:rsidRDefault="00001CBC" w:rsidP="001A262E">
            <w:pPr>
              <w:pStyle w:val="Standard1"/>
              <w:spacing w:before="120" w:after="120"/>
            </w:pPr>
            <w:r>
              <w:t>Time: 12:00PM – 02:00PM</w:t>
            </w:r>
          </w:p>
          <w:p w14:paraId="61B50A07" w14:textId="77777777" w:rsidR="00001CBC" w:rsidRDefault="00001CBC" w:rsidP="001A262E">
            <w:pPr>
              <w:pStyle w:val="Standard1"/>
              <w:spacing w:before="120" w:after="120"/>
            </w:pPr>
            <w:r>
              <w:t>Location: Zoom</w:t>
            </w:r>
          </w:p>
          <w:p w14:paraId="794E9E38" w14:textId="72767482" w:rsidR="00001CBC" w:rsidRDefault="00001CBC" w:rsidP="001A262E">
            <w:pPr>
              <w:pStyle w:val="Standard1"/>
              <w:spacing w:before="120" w:after="120"/>
            </w:pPr>
            <w:r>
              <w:t xml:space="preserve">Agenda: Sprint </w:t>
            </w:r>
            <w:r w:rsidR="001A74E7">
              <w:t>2</w:t>
            </w:r>
            <w:r>
              <w:t xml:space="preserve"> </w:t>
            </w:r>
            <w:r w:rsidR="001A74E7">
              <w:t xml:space="preserve">requirements </w:t>
            </w:r>
            <w:r>
              <w:t>planning</w:t>
            </w:r>
          </w:p>
          <w:p w14:paraId="5818D39C" w14:textId="77777777" w:rsidR="00001CBC" w:rsidRDefault="00001CBC" w:rsidP="001A262E">
            <w:pPr>
              <w:rPr>
                <w:b/>
                <w:lang w:val="en-GB"/>
              </w:rPr>
            </w:pPr>
            <w:r w:rsidRPr="0068006E">
              <w:rPr>
                <w:b/>
                <w:lang w:val="en-GB"/>
              </w:rPr>
              <w:t>Signature:</w:t>
            </w:r>
          </w:p>
          <w:p w14:paraId="4B7AFEE2" w14:textId="77777777" w:rsidR="00001CBC" w:rsidRDefault="00001CBC" w:rsidP="001A262E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1: </w:t>
            </w:r>
            <w:r w:rsidRPr="006C31C9">
              <w:t>Bayat, Mehrad</w:t>
            </w:r>
          </w:p>
          <w:p w14:paraId="4890FD91" w14:textId="77777777" w:rsidR="00001CBC" w:rsidRDefault="00001CBC" w:rsidP="001A262E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2: </w:t>
            </w:r>
            <w:r w:rsidRPr="006C31C9">
              <w:t>Buhain, Kevin George</w:t>
            </w:r>
          </w:p>
          <w:p w14:paraId="7D5C78DE" w14:textId="77777777" w:rsidR="00001CBC" w:rsidRDefault="00001CBC" w:rsidP="001A262E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3: </w:t>
            </w:r>
            <w:proofErr w:type="spellStart"/>
            <w:r w:rsidRPr="006C31C9">
              <w:t>Molahosseini</w:t>
            </w:r>
            <w:proofErr w:type="spellEnd"/>
            <w:r w:rsidRPr="006C31C9">
              <w:t>, Parsa</w:t>
            </w:r>
          </w:p>
          <w:p w14:paraId="5F95CAA4" w14:textId="77777777" w:rsidR="00001CBC" w:rsidRDefault="00001CBC" w:rsidP="001A262E">
            <w:pPr>
              <w:rPr>
                <w:lang w:val="en-GB"/>
              </w:rPr>
            </w:pPr>
            <w:r>
              <w:rPr>
                <w:lang w:val="en-GB"/>
              </w:rPr>
              <w:t xml:space="preserve">Team member 4: </w:t>
            </w:r>
            <w:r w:rsidRPr="006C31C9">
              <w:t>Somera, Jerry-Lee</w:t>
            </w:r>
          </w:p>
          <w:p w14:paraId="108BE84C" w14:textId="77777777" w:rsidR="00001CBC" w:rsidRPr="0016291E" w:rsidRDefault="00001CBC" w:rsidP="001A262E">
            <w:pPr>
              <w:rPr>
                <w:lang w:val="en-GB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5B629B" w14:textId="77777777" w:rsidR="00001CBC" w:rsidRDefault="00001CBC" w:rsidP="001A262E">
            <w:pPr>
              <w:pStyle w:val="Standard1"/>
              <w:spacing w:before="120" w:after="120"/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E2BA95" w14:textId="77777777" w:rsidR="00001CBC" w:rsidRDefault="00001CBC" w:rsidP="001A262E">
            <w:pPr>
              <w:pStyle w:val="Standard1"/>
              <w:spacing w:before="120" w:after="120"/>
            </w:pPr>
          </w:p>
        </w:tc>
        <w:tc>
          <w:tcPr>
            <w:tcW w:w="9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1CE403" w14:textId="77777777" w:rsidR="00001CBC" w:rsidRDefault="00001CBC" w:rsidP="001A262E">
            <w:pPr>
              <w:pStyle w:val="Standard1"/>
              <w:spacing w:before="120" w:after="120"/>
            </w:pPr>
          </w:p>
        </w:tc>
        <w:tc>
          <w:tcPr>
            <w:tcW w:w="1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40090" w14:textId="77777777" w:rsidR="00001CBC" w:rsidRDefault="00001CBC" w:rsidP="001A262E">
            <w:pPr>
              <w:pStyle w:val="Standard1"/>
              <w:spacing w:before="120" w:after="120"/>
            </w:pPr>
          </w:p>
        </w:tc>
      </w:tr>
    </w:tbl>
    <w:p w14:paraId="1A6D31BC" w14:textId="77777777" w:rsidR="00001CBC" w:rsidRDefault="00001CBC" w:rsidP="0016291E">
      <w:pPr>
        <w:rPr>
          <w:lang w:val="en-GB"/>
        </w:rPr>
      </w:pPr>
    </w:p>
    <w:sectPr w:rsidR="00001CBC" w:rsidSect="00835795">
      <w:pgSz w:w="12240" w:h="15840" w:code="1"/>
      <w:pgMar w:top="426" w:right="1008" w:bottom="567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22C30"/>
    <w:multiLevelType w:val="hybridMultilevel"/>
    <w:tmpl w:val="F72E3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20255"/>
    <w:multiLevelType w:val="hybridMultilevel"/>
    <w:tmpl w:val="608C3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F7D21"/>
    <w:multiLevelType w:val="hybridMultilevel"/>
    <w:tmpl w:val="FF561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606854">
    <w:abstractNumId w:val="1"/>
  </w:num>
  <w:num w:numId="2" w16cid:durableId="1882010905">
    <w:abstractNumId w:val="2"/>
  </w:num>
  <w:num w:numId="3" w16cid:durableId="148852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EB"/>
    <w:rsid w:val="00001CBC"/>
    <w:rsid w:val="00056104"/>
    <w:rsid w:val="00062C8D"/>
    <w:rsid w:val="00073410"/>
    <w:rsid w:val="00087F03"/>
    <w:rsid w:val="000B66C5"/>
    <w:rsid w:val="000D29B9"/>
    <w:rsid w:val="000E1E0D"/>
    <w:rsid w:val="00120431"/>
    <w:rsid w:val="0012691A"/>
    <w:rsid w:val="00136D2C"/>
    <w:rsid w:val="0016291E"/>
    <w:rsid w:val="00187519"/>
    <w:rsid w:val="001A74E7"/>
    <w:rsid w:val="001B7575"/>
    <w:rsid w:val="001D01D2"/>
    <w:rsid w:val="00207F81"/>
    <w:rsid w:val="00232FAA"/>
    <w:rsid w:val="00245DEB"/>
    <w:rsid w:val="00255652"/>
    <w:rsid w:val="00264505"/>
    <w:rsid w:val="00270A62"/>
    <w:rsid w:val="00275E67"/>
    <w:rsid w:val="00285969"/>
    <w:rsid w:val="00293F91"/>
    <w:rsid w:val="00294FF1"/>
    <w:rsid w:val="002B07CD"/>
    <w:rsid w:val="002B3F36"/>
    <w:rsid w:val="002E4C88"/>
    <w:rsid w:val="002F2A5F"/>
    <w:rsid w:val="00317406"/>
    <w:rsid w:val="00386AD2"/>
    <w:rsid w:val="003D0276"/>
    <w:rsid w:val="003D2877"/>
    <w:rsid w:val="004070FC"/>
    <w:rsid w:val="00445966"/>
    <w:rsid w:val="00476EF0"/>
    <w:rsid w:val="004C7374"/>
    <w:rsid w:val="004D1F7B"/>
    <w:rsid w:val="004D4ECD"/>
    <w:rsid w:val="004E2405"/>
    <w:rsid w:val="00534F83"/>
    <w:rsid w:val="00564447"/>
    <w:rsid w:val="005C44D4"/>
    <w:rsid w:val="005F3F0E"/>
    <w:rsid w:val="0062715C"/>
    <w:rsid w:val="00641B79"/>
    <w:rsid w:val="006434AF"/>
    <w:rsid w:val="00657935"/>
    <w:rsid w:val="0066588B"/>
    <w:rsid w:val="00674881"/>
    <w:rsid w:val="0068006E"/>
    <w:rsid w:val="006C25AC"/>
    <w:rsid w:val="006C31C9"/>
    <w:rsid w:val="006F3CD5"/>
    <w:rsid w:val="00702DEC"/>
    <w:rsid w:val="0077361D"/>
    <w:rsid w:val="00782380"/>
    <w:rsid w:val="00783355"/>
    <w:rsid w:val="007C0B2F"/>
    <w:rsid w:val="007D7312"/>
    <w:rsid w:val="007E19F9"/>
    <w:rsid w:val="008029B4"/>
    <w:rsid w:val="00815FE8"/>
    <w:rsid w:val="00835795"/>
    <w:rsid w:val="008A7CFF"/>
    <w:rsid w:val="008C34CB"/>
    <w:rsid w:val="00914913"/>
    <w:rsid w:val="009D7B44"/>
    <w:rsid w:val="009E187C"/>
    <w:rsid w:val="009E5D4F"/>
    <w:rsid w:val="00A12251"/>
    <w:rsid w:val="00A245F2"/>
    <w:rsid w:val="00A77DC2"/>
    <w:rsid w:val="00AA463B"/>
    <w:rsid w:val="00AC0DE2"/>
    <w:rsid w:val="00AD2CA9"/>
    <w:rsid w:val="00AD62D4"/>
    <w:rsid w:val="00AF0E29"/>
    <w:rsid w:val="00B10DC2"/>
    <w:rsid w:val="00B357FB"/>
    <w:rsid w:val="00B526F9"/>
    <w:rsid w:val="00B849EF"/>
    <w:rsid w:val="00BA081D"/>
    <w:rsid w:val="00C267F1"/>
    <w:rsid w:val="00C354D5"/>
    <w:rsid w:val="00C641E4"/>
    <w:rsid w:val="00C73F96"/>
    <w:rsid w:val="00CD13BB"/>
    <w:rsid w:val="00D115B1"/>
    <w:rsid w:val="00D64A49"/>
    <w:rsid w:val="00D66AF9"/>
    <w:rsid w:val="00DA41A9"/>
    <w:rsid w:val="00DB269A"/>
    <w:rsid w:val="00DC6A63"/>
    <w:rsid w:val="00E36262"/>
    <w:rsid w:val="00E56424"/>
    <w:rsid w:val="00E65727"/>
    <w:rsid w:val="00E8133F"/>
    <w:rsid w:val="00EA25B9"/>
    <w:rsid w:val="00EB0AEB"/>
    <w:rsid w:val="00F07F96"/>
    <w:rsid w:val="00F44F3A"/>
    <w:rsid w:val="00F76EEE"/>
    <w:rsid w:val="00FC5253"/>
    <w:rsid w:val="00FD0896"/>
    <w:rsid w:val="00FF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84864"/>
  <w15:docId w15:val="{1E094D2B-F383-4752-818F-782D4E00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41B79"/>
    <w:rPr>
      <w:rFonts w:ascii="Tahoma" w:hAnsi="Tahoma" w:cs="Tahoma"/>
      <w:sz w:val="16"/>
      <w:szCs w:val="16"/>
    </w:rPr>
  </w:style>
  <w:style w:type="paragraph" w:customStyle="1" w:styleId="Standard1">
    <w:name w:val="Standard1"/>
    <w:basedOn w:val="Normal"/>
    <w:rsid w:val="00245DEB"/>
    <w:pPr>
      <w:spacing w:before="60" w:after="60"/>
    </w:pPr>
  </w:style>
  <w:style w:type="character" w:styleId="Hyperlink">
    <w:name w:val="Hyperlink"/>
    <w:basedOn w:val="DefaultParagraphFont"/>
    <w:rsid w:val="005C44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3F0E"/>
    <w:pPr>
      <w:ind w:left="720"/>
      <w:contextualSpacing/>
    </w:pPr>
  </w:style>
  <w:style w:type="table" w:styleId="TableGrid">
    <w:name w:val="Table Grid"/>
    <w:basedOn w:val="TableNormal"/>
    <w:rsid w:val="00407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y\AppData\Roaming\Microsoft\Templates\Agenda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Agenda wizard.Wiz</Template>
  <TotalTime>1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2 Initial Meeting</vt:lpstr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2 Initial Meeting</dc:title>
  <dc:subject>Database changes status</dc:subject>
  <dc:creator>Kevin George Buhain</dc:creator>
  <cp:lastModifiedBy>Kevin George Buhain</cp:lastModifiedBy>
  <cp:revision>2</cp:revision>
  <dcterms:created xsi:type="dcterms:W3CDTF">2025-09-28T00:53:00Z</dcterms:created>
  <dcterms:modified xsi:type="dcterms:W3CDTF">2025-09-28T00:53:00Z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TC062070701033</vt:lpwstr>
  </property>
</Properties>
</file>